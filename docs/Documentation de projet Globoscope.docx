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39A8" w:rsidRDefault="002C6F74">
      <w:pPr>
        <w:pStyle w:val="TM1"/>
      </w:pPr>
      <w:r>
        <w:rPr>
          <w:lang w:val="fr-CH" w:eastAsia="fr-CH"/>
        </w:rPr>
        <w:drawing>
          <wp:anchor distT="0" distB="0" distL="114300" distR="114300" simplePos="0" relativeHeight="251656192" behindDoc="0" locked="0" layoutInCell="0" allowOverlap="1">
            <wp:simplePos x="0" y="0"/>
            <wp:positionH relativeFrom="column">
              <wp:posOffset>-161189</wp:posOffset>
            </wp:positionH>
            <wp:positionV relativeFrom="paragraph">
              <wp:posOffset>-301619</wp:posOffset>
            </wp:positionV>
            <wp:extent cx="1437517" cy="436970"/>
            <wp:effectExtent l="19050" t="0" r="0" b="0"/>
            <wp:wrapNone/>
            <wp:docPr id="5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517" cy="4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210"/>
      </w:tblGrid>
      <w:tr w:rsidR="00C930E9">
        <w:tc>
          <w:tcPr>
            <w:tcW w:w="9210" w:type="dxa"/>
          </w:tcPr>
          <w:p w:rsidR="00C930E9" w:rsidRPr="001C03BE" w:rsidRDefault="00D35DA3" w:rsidP="00ED50C4">
            <w:pPr>
              <w:pStyle w:val="Help"/>
              <w:jc w:val="center"/>
              <w:rPr>
                <w:color w:val="auto"/>
                <w:sz w:val="96"/>
                <w:szCs w:val="96"/>
              </w:rPr>
            </w:pPr>
            <w:r>
              <w:rPr>
                <w:color w:val="auto"/>
                <w:sz w:val="96"/>
                <w:szCs w:val="96"/>
              </w:rPr>
              <w:t>Projet G</w:t>
            </w:r>
            <w:r w:rsidR="008262BB" w:rsidRPr="001C03BE">
              <w:rPr>
                <w:color w:val="auto"/>
                <w:sz w:val="96"/>
                <w:szCs w:val="96"/>
              </w:rPr>
              <w:t>loboscope</w:t>
            </w:r>
          </w:p>
        </w:tc>
      </w:tr>
    </w:tbl>
    <w:p w:rsidR="001C03BE" w:rsidRDefault="001C03BE" w:rsidP="004F521F">
      <w:pPr>
        <w:jc w:val="center"/>
      </w:pPr>
    </w:p>
    <w:p w:rsidR="001C03BE" w:rsidRDefault="001C03BE" w:rsidP="004F521F">
      <w:pPr>
        <w:jc w:val="center"/>
      </w:pPr>
    </w:p>
    <w:p w:rsidR="001C03BE" w:rsidRDefault="001C03BE" w:rsidP="004F521F">
      <w:pPr>
        <w:jc w:val="center"/>
      </w:pPr>
    </w:p>
    <w:p w:rsidR="004F521F" w:rsidRPr="00183D60" w:rsidRDefault="00990AB4" w:rsidP="00183D60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75pt;height:261.9pt">
            <v:imagedata r:id="rId9" o:title="globe"/>
          </v:shape>
        </w:pic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183D60">
      <w:pPr>
        <w:rPr>
          <w:i/>
        </w:rPr>
      </w:pPr>
    </w:p>
    <w:p w:rsidR="004F521F" w:rsidRDefault="00990AB4" w:rsidP="004F521F">
      <w:pPr>
        <w:jc w:val="center"/>
        <w:rPr>
          <w:i/>
        </w:rPr>
      </w:pPr>
      <w:r w:rsidRPr="00990AB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4" o:spid="_x0000_s1026" type="#_x0000_t202" style="position:absolute;left:0;text-align:left;margin-left:142pt;margin-top:455.4pt;width:180pt;height:68.2pt;z-index:251657216;visibility:visible;mso-wrap-style:none;mso-position-horizontal-relative:margin;mso-position-vertical-relative:margin" filled="f" stroked="f">
            <v:textbox>
              <w:txbxContent>
                <w:p w:rsidR="00203788" w:rsidRPr="001C03BE" w:rsidRDefault="00203788" w:rsidP="008262BB">
                  <w:pPr>
                    <w:pStyle w:val="Help"/>
                    <w:jc w:val="center"/>
                    <w:rPr>
                      <w:color w:val="auto"/>
                      <w:lang w:val="fr-CH"/>
                    </w:rPr>
                  </w:pPr>
                  <w:r w:rsidRPr="001C03BE">
                    <w:rPr>
                      <w:color w:val="auto"/>
                      <w:lang w:val="fr-CH"/>
                    </w:rPr>
                    <w:t>Benoit Pierrehumbert</w:t>
                  </w:r>
                </w:p>
                <w:p w:rsidR="008262BB" w:rsidRDefault="00990AB4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  <w:hyperlink r:id="rId10" w:history="1">
                    <w:r w:rsidR="008262BB" w:rsidRPr="00E4168A">
                      <w:rPr>
                        <w:rStyle w:val="Lienhypertexte"/>
                        <w:lang w:val="fr-CH"/>
                      </w:rPr>
                      <w:t>Benoit.pierrehumbert@cpnv.ch</w:t>
                    </w:r>
                  </w:hyperlink>
                </w:p>
                <w:p w:rsidR="008262BB" w:rsidRPr="001C03BE" w:rsidRDefault="008262BB" w:rsidP="008262BB">
                  <w:pPr>
                    <w:pStyle w:val="Help"/>
                    <w:jc w:val="center"/>
                    <w:rPr>
                      <w:color w:val="auto"/>
                      <w:lang w:val="fr-CH"/>
                    </w:rPr>
                  </w:pPr>
                  <w:r w:rsidRPr="001C03BE">
                    <w:rPr>
                      <w:color w:val="auto"/>
                      <w:lang w:val="fr-CH"/>
                    </w:rPr>
                    <w:t>Simon Cuany</w:t>
                  </w:r>
                </w:p>
                <w:p w:rsidR="008262BB" w:rsidRDefault="00990AB4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  <w:hyperlink r:id="rId11" w:history="1">
                    <w:r w:rsidR="008262BB" w:rsidRPr="00E4168A">
                      <w:rPr>
                        <w:rStyle w:val="Lienhypertexte"/>
                        <w:lang w:val="fr-CH"/>
                      </w:rPr>
                      <w:t>Simon.cuany@cpnv.ch</w:t>
                    </w:r>
                  </w:hyperlink>
                </w:p>
                <w:p w:rsidR="008262BB" w:rsidRDefault="008262BB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</w:p>
                <w:p w:rsidR="008262BB" w:rsidRDefault="008262BB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</w:p>
                <w:p w:rsidR="008262BB" w:rsidRPr="008262BB" w:rsidRDefault="008262BB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</w:p>
              </w:txbxContent>
            </v:textbox>
            <w10:wrap type="square" anchorx="margin" anchory="margin"/>
          </v:shape>
        </w:pic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F63391">
      <w:pPr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Pr="0067729D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u w:val="single"/>
        </w:rPr>
      </w:pPr>
    </w:p>
    <w:p w:rsidR="004F521F" w:rsidRDefault="002C6F74" w:rsidP="004F521F">
      <w:pPr>
        <w:jc w:val="center"/>
        <w:rPr>
          <w:u w:val="single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9264" behindDoc="0" locked="0" layoutInCell="0" allowOverlap="1">
            <wp:simplePos x="0" y="0"/>
            <wp:positionH relativeFrom="column">
              <wp:posOffset>2182635</wp:posOffset>
            </wp:positionH>
            <wp:positionV relativeFrom="paragraph">
              <wp:posOffset>69395</wp:posOffset>
            </wp:positionV>
            <wp:extent cx="1335186" cy="403332"/>
            <wp:effectExtent l="19050" t="0" r="0" b="0"/>
            <wp:wrapNone/>
            <wp:docPr id="3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186" cy="4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521F" w:rsidRDefault="004F521F" w:rsidP="004F521F"/>
    <w:p w:rsidR="004F521F" w:rsidRDefault="004F521F" w:rsidP="004F521F"/>
    <w:p w:rsidR="004F521F" w:rsidRDefault="00990AB4" w:rsidP="004F521F">
      <w:r w:rsidRPr="00990AB4">
        <w:rPr>
          <w:noProof/>
        </w:rPr>
        <w:pict>
          <v:shape id="Zone de texte 1" o:spid="_x0000_s1027" type="#_x0000_t202" style="position:absolute;margin-left:164pt;margin-top:2.65pt;width:119.25pt;height:53.55pt;z-index:251658240;visibility:visible" filled="f" stroked="f">
            <v:textbox>
              <w:txbxContent>
                <w:p w:rsidR="004F521F" w:rsidRPr="007F7447" w:rsidRDefault="008262BB" w:rsidP="00ED50C4">
                  <w:pPr>
                    <w:pStyle w:val="Help"/>
                    <w:jc w:val="center"/>
                    <w:rPr>
                      <w:color w:val="auto"/>
                    </w:rPr>
                  </w:pPr>
                  <w:r w:rsidRPr="007F7447">
                    <w:rPr>
                      <w:color w:val="auto"/>
                    </w:rPr>
                    <w:t>SI-C2a</w:t>
                  </w:r>
                </w:p>
                <w:p w:rsidR="004F521F" w:rsidRPr="007F7447" w:rsidRDefault="004F521F" w:rsidP="00ED50C4">
                  <w:pPr>
                    <w:pStyle w:val="Help"/>
                    <w:jc w:val="center"/>
                    <w:rPr>
                      <w:color w:val="auto"/>
                    </w:rPr>
                  </w:pPr>
                </w:p>
                <w:p w:rsidR="004F521F" w:rsidRPr="007F7447" w:rsidRDefault="008262BB" w:rsidP="00ED50C4">
                  <w:pPr>
                    <w:pStyle w:val="Help"/>
                    <w:jc w:val="center"/>
                    <w:rPr>
                      <w:color w:val="auto"/>
                    </w:rPr>
                  </w:pPr>
                  <w:r w:rsidRPr="007F7447">
                    <w:rPr>
                      <w:color w:val="auto"/>
                    </w:rPr>
                    <w:t>01.04.2020</w:t>
                  </w:r>
                </w:p>
                <w:p w:rsidR="007F7447" w:rsidRDefault="007F7447"/>
              </w:txbxContent>
            </v:textbox>
          </v:shape>
        </w:pict>
      </w:r>
    </w:p>
    <w:p w:rsidR="004F521F" w:rsidRDefault="004F521F" w:rsidP="004F521F"/>
    <w:p w:rsidR="004F521F" w:rsidRDefault="004F521F" w:rsidP="004F521F"/>
    <w:p w:rsidR="004F521F" w:rsidRDefault="004F521F" w:rsidP="004F521F"/>
    <w:p w:rsidR="004F521F" w:rsidRDefault="004F521F" w:rsidP="004F521F"/>
    <w:p w:rsidR="004F521F" w:rsidRDefault="004F521F" w:rsidP="004F521F"/>
    <w:p w:rsidR="003F2179" w:rsidRPr="00B369DE" w:rsidRDefault="00C930E9" w:rsidP="00F63391">
      <w:pPr>
        <w:jc w:val="center"/>
        <w:rPr>
          <w:b/>
          <w:sz w:val="32"/>
        </w:rPr>
      </w:pPr>
      <w:r w:rsidRPr="00F63391">
        <w:rPr>
          <w:sz w:val="32"/>
        </w:rPr>
        <w:br w:type="page"/>
      </w:r>
      <w:r w:rsidR="003F2179" w:rsidRPr="00B369DE">
        <w:rPr>
          <w:b/>
          <w:sz w:val="32"/>
          <w:u w:val="single"/>
        </w:rPr>
        <w:lastRenderedPageBreak/>
        <w:t>Table des matières</w:t>
      </w:r>
    </w:p>
    <w:sdt>
      <w:sdtPr>
        <w:rPr>
          <w:rFonts w:ascii="Arial" w:eastAsia="Times New Roman" w:hAnsi="Arial" w:cs="Times New Roman"/>
          <w:b w:val="0"/>
          <w:bCs w:val="0"/>
          <w:color w:val="auto"/>
          <w:sz w:val="24"/>
          <w:szCs w:val="20"/>
          <w:lang w:eastAsia="fr-FR"/>
        </w:rPr>
        <w:id w:val="8710688"/>
        <w:docPartObj>
          <w:docPartGallery w:val="Table of Contents"/>
          <w:docPartUnique/>
        </w:docPartObj>
      </w:sdtPr>
      <w:sdtContent>
        <w:p w:rsidR="00B369DE" w:rsidRDefault="00B369DE">
          <w:pPr>
            <w:pStyle w:val="En-ttedetabledesmatires"/>
          </w:pPr>
          <w:r>
            <w:t>Sommaire</w:t>
          </w:r>
        </w:p>
        <w:p w:rsidR="00351EF5" w:rsidRDefault="00990AB4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r>
            <w:fldChar w:fldCharType="begin"/>
          </w:r>
          <w:r w:rsidR="00B369DE">
            <w:instrText xml:space="preserve"> TOC \o "1-3" \h \z \u </w:instrText>
          </w:r>
          <w:r>
            <w:fldChar w:fldCharType="separate"/>
          </w:r>
          <w:hyperlink w:anchor="_Toc37327481" w:history="1">
            <w:r w:rsidR="00351EF5" w:rsidRPr="004F7EA6">
              <w:rPr>
                <w:rStyle w:val="Lienhypertexte"/>
              </w:rPr>
              <w:t>1</w:t>
            </w:r>
            <w:r w:rsidR="00351EF5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351EF5" w:rsidRPr="004F7EA6">
              <w:rPr>
                <w:rStyle w:val="Lienhypertexte"/>
              </w:rPr>
              <w:t>Introduction</w:t>
            </w:r>
            <w:r w:rsidR="00351EF5">
              <w:rPr>
                <w:webHidden/>
              </w:rPr>
              <w:tab/>
            </w:r>
            <w:r w:rsidR="00351EF5">
              <w:rPr>
                <w:webHidden/>
              </w:rPr>
              <w:fldChar w:fldCharType="begin"/>
            </w:r>
            <w:r w:rsidR="00351EF5">
              <w:rPr>
                <w:webHidden/>
              </w:rPr>
              <w:instrText xml:space="preserve"> PAGEREF _Toc37327481 \h </w:instrText>
            </w:r>
            <w:r w:rsidR="00351EF5">
              <w:rPr>
                <w:webHidden/>
              </w:rPr>
            </w:r>
            <w:r w:rsidR="00351EF5">
              <w:rPr>
                <w:webHidden/>
              </w:rPr>
              <w:fldChar w:fldCharType="separate"/>
            </w:r>
            <w:r w:rsidR="00351EF5">
              <w:rPr>
                <w:webHidden/>
              </w:rPr>
              <w:t>3</w:t>
            </w:r>
            <w:r w:rsidR="00351EF5">
              <w:rPr>
                <w:webHidden/>
              </w:rPr>
              <w:fldChar w:fldCharType="end"/>
            </w:r>
          </w:hyperlink>
        </w:p>
        <w:p w:rsidR="00351EF5" w:rsidRDefault="00351EF5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327482" w:history="1">
            <w:r w:rsidRPr="004F7EA6">
              <w:rPr>
                <w:rStyle w:val="Lienhypertexte"/>
                <w:i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  <w:iCs/>
                <w:noProof/>
              </w:rPr>
              <w:t>Cadre, description et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EF5" w:rsidRDefault="00351EF5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327483" w:history="1">
            <w:r w:rsidRPr="004F7EA6">
              <w:rPr>
                <w:rStyle w:val="Lienhypertexte"/>
                <w:i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  <w:iCs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EF5" w:rsidRDefault="00351EF5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327484" w:history="1">
            <w:r w:rsidRPr="004F7EA6">
              <w:rPr>
                <w:rStyle w:val="Lienhypertexte"/>
                <w:i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  <w:iCs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EF5" w:rsidRDefault="00351EF5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327485" w:history="1">
            <w:r w:rsidRPr="004F7EA6">
              <w:rPr>
                <w:rStyle w:val="Lienhypertexte"/>
                <w:i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  <w:iCs/>
                <w:noProof/>
              </w:rPr>
              <w:t>Modèle Conceptuel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EF5" w:rsidRDefault="00351EF5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327486" w:history="1">
            <w:r w:rsidRPr="004F7EA6">
              <w:rPr>
                <w:rStyle w:val="Lienhypertexte"/>
                <w:iC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  <w:iCs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EF5" w:rsidRDefault="00351EF5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37327487" w:history="1">
            <w:r w:rsidRPr="004F7EA6">
              <w:rPr>
                <w:rStyle w:val="Lienhypertexte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</w:rPr>
              <w:t>Implémentation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_Toc37327487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51EF5" w:rsidRDefault="00351EF5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327488" w:history="1">
            <w:r w:rsidRPr="004F7EA6">
              <w:rPr>
                <w:rStyle w:val="Lienhypertexte"/>
                <w:i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  <w:iCs/>
                <w:noProof/>
              </w:rPr>
              <w:t>Vue d’ensemble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EF5" w:rsidRDefault="00351EF5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327489" w:history="1">
            <w:r w:rsidRPr="004F7EA6">
              <w:rPr>
                <w:rStyle w:val="Lienhypertexte"/>
                <w:i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  <w:iCs/>
                <w:noProof/>
              </w:rPr>
              <w:t>Points techniques spécifiques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EF5" w:rsidRDefault="00351EF5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327490" w:history="1">
            <w:r w:rsidRPr="004F7EA6">
              <w:rPr>
                <w:rStyle w:val="Lienhypertexte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  <w:noProof/>
              </w:rPr>
              <w:t>Page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EF5" w:rsidRDefault="00351EF5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r w:rsidRPr="004F7EA6">
            <w:rPr>
              <w:rStyle w:val="Lienhypertexte"/>
              <w:noProof/>
            </w:rPr>
            <w:fldChar w:fldCharType="begin"/>
          </w:r>
          <w:r w:rsidRPr="004F7EA6">
            <w:rPr>
              <w:rStyle w:val="Lienhypertexte"/>
              <w:noProof/>
            </w:rPr>
            <w:instrText xml:space="preserve"> </w:instrText>
          </w:r>
          <w:r>
            <w:rPr>
              <w:noProof/>
            </w:rPr>
            <w:instrText>HYPERLINK \l "_Toc37327491"</w:instrText>
          </w:r>
          <w:r w:rsidRPr="004F7EA6">
            <w:rPr>
              <w:rStyle w:val="Lienhypertexte"/>
              <w:noProof/>
            </w:rPr>
            <w:instrText xml:space="preserve"> </w:instrText>
          </w:r>
          <w:r w:rsidRPr="004F7EA6">
            <w:rPr>
              <w:rStyle w:val="Lienhypertexte"/>
              <w:noProof/>
            </w:rPr>
          </w:r>
          <w:r w:rsidRPr="004F7EA6">
            <w:rPr>
              <w:rStyle w:val="Lienhypertexte"/>
              <w:noProof/>
            </w:rPr>
            <w:fldChar w:fldCharType="separate"/>
          </w:r>
          <w:r w:rsidRPr="004F7EA6">
            <w:rPr>
              <w:rStyle w:val="Lienhypertexte"/>
              <w:noProof/>
            </w:rPr>
            <w:t>2.2.2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  <w:tab/>
          </w:r>
          <w:r w:rsidRPr="004F7EA6">
            <w:rPr>
              <w:rStyle w:val="Lienhypertexte"/>
              <w:noProof/>
            </w:rPr>
            <w:t>Backup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_Toc37327491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4F7EA6">
            <w:rPr>
              <w:rStyle w:val="Lienhypertexte"/>
              <w:noProof/>
            </w:rPr>
            <w:fldChar w:fldCharType="end"/>
          </w:r>
        </w:p>
        <w:p w:rsidR="00351EF5" w:rsidRDefault="00351EF5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327492" w:history="1">
            <w:r w:rsidRPr="004F7EA6">
              <w:rPr>
                <w:rStyle w:val="Lienhypertexte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  <w:noProof/>
              </w:rPr>
              <w:t>Bouton UnlockAll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EF5" w:rsidRDefault="00351EF5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327493" w:history="1">
            <w:r w:rsidRPr="004F7EA6">
              <w:rPr>
                <w:rStyle w:val="Lienhypertexte"/>
                <w:i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  <w:iCs/>
                <w:noProof/>
              </w:rPr>
              <w:t>Livraisons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EF5" w:rsidRDefault="00351EF5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327494" w:history="1">
            <w:r w:rsidRPr="004F7EA6">
              <w:rPr>
                <w:rStyle w:val="Lienhypertexte"/>
                <w:i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  <w:iCs/>
                <w:noProof/>
              </w:rPr>
              <w:t>Erreurs restantes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EF5" w:rsidRDefault="00351EF5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37327495" w:history="1">
            <w:r w:rsidRPr="004F7EA6">
              <w:rPr>
                <w:rStyle w:val="Lienhypertexte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</w:rPr>
              <w:t>Conclusions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_Toc37327495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51EF5" w:rsidRDefault="00351EF5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37327496" w:history="1">
            <w:r w:rsidRPr="004F7EA6">
              <w:rPr>
                <w:rStyle w:val="Lienhypertexte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</w:rPr>
              <w:t>Annexes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_Toc37327496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51EF5" w:rsidRDefault="00351EF5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327497" w:history="1">
            <w:r w:rsidRPr="004F7EA6">
              <w:rPr>
                <w:rStyle w:val="Lienhypertexte"/>
                <w:i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4F7EA6">
              <w:rPr>
                <w:rStyle w:val="Lienhypertexte"/>
                <w:iCs/>
                <w:noProof/>
              </w:rPr>
              <w:t>Sources – 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990AB4">
          <w:r>
            <w:fldChar w:fldCharType="end"/>
          </w:r>
        </w:p>
      </w:sdtContent>
    </w:sdt>
    <w:p w:rsidR="00C930E9" w:rsidRPr="00D27737" w:rsidRDefault="007C53D3" w:rsidP="00D27737">
      <w:r w:rsidRPr="0040128D">
        <w:rPr>
          <w:b/>
        </w:rPr>
        <w:br w:type="page"/>
      </w:r>
    </w:p>
    <w:p w:rsidR="007C53D3" w:rsidRDefault="001B7271" w:rsidP="00AE470C">
      <w:pPr>
        <w:pStyle w:val="Titre1"/>
      </w:pPr>
      <w:bookmarkStart w:id="0" w:name="_Toc2333847"/>
      <w:bookmarkStart w:id="1" w:name="_Toc37327481"/>
      <w:r>
        <w:lastRenderedPageBreak/>
        <w:t>Introduction</w:t>
      </w:r>
      <w:bookmarkEnd w:id="0"/>
      <w:bookmarkEnd w:id="1"/>
    </w:p>
    <w:p w:rsidR="00CF39A8" w:rsidRDefault="001B7271" w:rsidP="001B7271">
      <w:pPr>
        <w:pStyle w:val="Titre2"/>
        <w:rPr>
          <w:i w:val="0"/>
          <w:iCs/>
        </w:rPr>
      </w:pPr>
      <w:bookmarkStart w:id="2" w:name="_Toc2333848"/>
      <w:bookmarkStart w:id="3" w:name="_Toc37327482"/>
      <w:r>
        <w:rPr>
          <w:i w:val="0"/>
          <w:iCs/>
        </w:rPr>
        <w:t>Cadre, description et motivation</w:t>
      </w:r>
      <w:bookmarkEnd w:id="2"/>
      <w:bookmarkEnd w:id="3"/>
    </w:p>
    <w:p w:rsidR="00D35DA3" w:rsidRDefault="00D35DA3" w:rsidP="00D35DA3"/>
    <w:p w:rsidR="00D35DA3" w:rsidRPr="00D35DA3" w:rsidRDefault="00D35DA3" w:rsidP="00D35DA3">
      <w:r>
        <w:t>Nous avons choisit ce projet car Mr.P</w:t>
      </w:r>
      <w:r w:rsidRPr="00D35DA3">
        <w:t>ierrehumbert</w:t>
      </w:r>
      <w:r>
        <w:t xml:space="preserve"> et moi voulions travailler pour une ONG et que l’autre projet à disposition ne nous intéressait</w:t>
      </w:r>
      <w:r w:rsidR="006B3188">
        <w:t xml:space="preserve"> pas et nous voulions voir </w:t>
      </w:r>
      <w:r>
        <w:t>le résultat final publiquement</w:t>
      </w:r>
      <w:r w:rsidR="006B3188">
        <w:t xml:space="preserve"> ainsi que cela procure de l’expérience professionnel et cela un petit plus sur notre CV. </w:t>
      </w:r>
      <w:r>
        <w:t xml:space="preserve">Des anciens élèves du CPNV filière informatique FPA (formation professionnel </w:t>
      </w:r>
      <w:r w:rsidRPr="00D35DA3">
        <w:t>accélérée</w:t>
      </w:r>
      <w:r>
        <w:t>) ont déjà travaillé sur ce globe afin que les utilisateurs puissent l’utiliser. Mr.P</w:t>
      </w:r>
      <w:r w:rsidRPr="00D35DA3">
        <w:t>ierrehumbert</w:t>
      </w:r>
      <w:r>
        <w:t xml:space="preserve"> et moi avons travaillés sur le coté </w:t>
      </w:r>
      <w:r w:rsidR="006B3188">
        <w:t>d’</w:t>
      </w:r>
      <w:r>
        <w:t>administration du globe.</w:t>
      </w:r>
      <w:r w:rsidR="006B3188">
        <w:t xml:space="preserve"> </w:t>
      </w:r>
    </w:p>
    <w:p w:rsidR="00CF39A8" w:rsidRDefault="006E2C58" w:rsidP="007C53D3">
      <w:pPr>
        <w:pStyle w:val="Titre2"/>
        <w:rPr>
          <w:i w:val="0"/>
          <w:iCs/>
        </w:rPr>
      </w:pPr>
      <w:bookmarkStart w:id="4" w:name="_Toc2333849"/>
      <w:bookmarkStart w:id="5" w:name="_Toc37327483"/>
      <w:r w:rsidRPr="00791020">
        <w:rPr>
          <w:i w:val="0"/>
          <w:iCs/>
        </w:rPr>
        <w:t>Organisation</w:t>
      </w:r>
      <w:bookmarkEnd w:id="4"/>
      <w:bookmarkEnd w:id="5"/>
    </w:p>
    <w:p w:rsidR="00A76C09" w:rsidRPr="00A76C09" w:rsidRDefault="00A76C09" w:rsidP="00D35DA3">
      <w:pPr>
        <w:spacing w:line="276" w:lineRule="auto"/>
      </w:pPr>
    </w:p>
    <w:p w:rsidR="00A76C09" w:rsidRPr="00A76C09" w:rsidRDefault="00A76C09" w:rsidP="00D35DA3">
      <w:pPr>
        <w:pStyle w:val="Help"/>
        <w:spacing w:line="276" w:lineRule="auto"/>
        <w:rPr>
          <w:b/>
          <w:color w:val="auto"/>
          <w:u w:val="single"/>
        </w:rPr>
      </w:pPr>
      <w:r w:rsidRPr="00A76C09">
        <w:rPr>
          <w:b/>
          <w:color w:val="auto"/>
          <w:u w:val="single"/>
        </w:rPr>
        <w:t>Expert 1 :</w:t>
      </w:r>
    </w:p>
    <w:p w:rsidR="00E60345" w:rsidRPr="00E60345" w:rsidRDefault="00E60345" w:rsidP="00D35DA3">
      <w:pPr>
        <w:pStyle w:val="Help"/>
        <w:spacing w:line="276" w:lineRule="auto"/>
        <w:rPr>
          <w:color w:val="auto"/>
        </w:rPr>
      </w:pPr>
      <w:r w:rsidRPr="00E60345">
        <w:rPr>
          <w:color w:val="auto"/>
        </w:rPr>
        <w:t>Benoit :</w:t>
      </w:r>
      <w:r w:rsidR="006E2C58" w:rsidRPr="00E60345">
        <w:rPr>
          <w:color w:val="auto"/>
        </w:rPr>
        <w:t xml:space="preserve"> </w:t>
      </w:r>
      <w:r w:rsidRPr="00E60345">
        <w:rPr>
          <w:color w:val="auto"/>
          <w:lang w:val="fr-CH"/>
        </w:rPr>
        <w:t>Pierrehumbert</w:t>
      </w:r>
      <w:r w:rsidR="00A76C09">
        <w:rPr>
          <w:color w:val="auto"/>
          <w:lang w:val="fr-CH"/>
        </w:rPr>
        <w:t xml:space="preserve"> </w:t>
      </w:r>
      <w:r w:rsidR="006E2C58" w:rsidRPr="00E60345">
        <w:rPr>
          <w:color w:val="auto"/>
        </w:rPr>
        <w:t xml:space="preserve"> </w:t>
      </w:r>
      <w:r w:rsidRPr="00E60345">
        <w:rPr>
          <w:color w:val="auto"/>
        </w:rPr>
        <w:t>Benoit</w:t>
      </w:r>
      <w:r w:rsidR="00A76C09">
        <w:rPr>
          <w:color w:val="auto"/>
        </w:rPr>
        <w:t xml:space="preserve"> /</w:t>
      </w:r>
      <w:r w:rsidR="006E2C58" w:rsidRPr="00E60345">
        <w:rPr>
          <w:color w:val="auto"/>
        </w:rPr>
        <w:t xml:space="preserve"> </w:t>
      </w:r>
      <w:hyperlink r:id="rId13" w:history="1">
        <w:r w:rsidRPr="00E60345">
          <w:rPr>
            <w:rStyle w:val="Lienhypertexte"/>
            <w:color w:val="auto"/>
            <w:u w:val="none"/>
          </w:rPr>
          <w:t>Benoit.pierrehumbert@cpnv.ch</w:t>
        </w:r>
      </w:hyperlink>
      <w:r w:rsidRPr="00E60345">
        <w:rPr>
          <w:color w:val="auto"/>
        </w:rPr>
        <w:t xml:space="preserve"> +41 79 898 39 35</w:t>
      </w:r>
    </w:p>
    <w:p w:rsidR="00A76C09" w:rsidRPr="00A76C09" w:rsidRDefault="00A76C09" w:rsidP="00D35DA3">
      <w:pPr>
        <w:pStyle w:val="Help"/>
        <w:spacing w:line="276" w:lineRule="auto"/>
        <w:rPr>
          <w:b/>
          <w:color w:val="auto"/>
          <w:u w:val="single"/>
        </w:rPr>
      </w:pPr>
      <w:r w:rsidRPr="00A76C09">
        <w:rPr>
          <w:b/>
          <w:color w:val="auto"/>
          <w:u w:val="single"/>
        </w:rPr>
        <w:t>Expert 2 :</w:t>
      </w:r>
    </w:p>
    <w:p w:rsidR="00CF39A8" w:rsidRPr="00E60345" w:rsidRDefault="00E60345" w:rsidP="00D35DA3">
      <w:pPr>
        <w:pStyle w:val="Help"/>
        <w:spacing w:line="276" w:lineRule="auto"/>
        <w:rPr>
          <w:color w:val="auto"/>
        </w:rPr>
      </w:pPr>
      <w:r w:rsidRPr="00E60345">
        <w:rPr>
          <w:color w:val="auto"/>
        </w:rPr>
        <w:t>Simon :</w:t>
      </w:r>
      <w:r w:rsidR="006E2C58" w:rsidRPr="00E60345">
        <w:rPr>
          <w:color w:val="auto"/>
        </w:rPr>
        <w:t xml:space="preserve"> </w:t>
      </w:r>
      <w:r>
        <w:rPr>
          <w:color w:val="auto"/>
        </w:rPr>
        <w:t>Cuany</w:t>
      </w:r>
      <w:r w:rsidR="00A76C09">
        <w:rPr>
          <w:color w:val="auto"/>
        </w:rPr>
        <w:t xml:space="preserve"> </w:t>
      </w:r>
      <w:r w:rsidR="006E2C58" w:rsidRPr="00E60345">
        <w:rPr>
          <w:color w:val="auto"/>
        </w:rPr>
        <w:t xml:space="preserve"> </w:t>
      </w:r>
      <w:r>
        <w:rPr>
          <w:color w:val="auto"/>
        </w:rPr>
        <w:t>Simon</w:t>
      </w:r>
      <w:r w:rsidR="00A76C09">
        <w:rPr>
          <w:color w:val="auto"/>
        </w:rPr>
        <w:t xml:space="preserve"> / </w:t>
      </w:r>
      <w:r>
        <w:rPr>
          <w:color w:val="auto"/>
        </w:rPr>
        <w:t>Simon.cuany@cpnv.ch</w:t>
      </w:r>
      <w:r w:rsidR="006E2C58" w:rsidRPr="00E60345">
        <w:rPr>
          <w:color w:val="auto"/>
        </w:rPr>
        <w:t xml:space="preserve"> </w:t>
      </w:r>
      <w:r>
        <w:rPr>
          <w:color w:val="auto"/>
        </w:rPr>
        <w:t>+41 79 856 84 05</w:t>
      </w:r>
    </w:p>
    <w:p w:rsidR="00A76C09" w:rsidRPr="00A76C09" w:rsidRDefault="00A76C09" w:rsidP="00D35DA3">
      <w:pPr>
        <w:pStyle w:val="Help"/>
        <w:spacing w:line="276" w:lineRule="auto"/>
        <w:rPr>
          <w:b/>
          <w:color w:val="auto"/>
          <w:u w:val="single"/>
        </w:rPr>
      </w:pPr>
      <w:r w:rsidRPr="00A76C09">
        <w:rPr>
          <w:b/>
          <w:color w:val="auto"/>
          <w:u w:val="single"/>
        </w:rPr>
        <w:t xml:space="preserve">Responsable du projet : </w:t>
      </w:r>
    </w:p>
    <w:p w:rsidR="00CF39A8" w:rsidRPr="00A76C09" w:rsidRDefault="00A76C09" w:rsidP="00D35DA3">
      <w:pPr>
        <w:pStyle w:val="Help"/>
        <w:spacing w:line="276" w:lineRule="auto"/>
        <w:rPr>
          <w:color w:val="auto"/>
        </w:rPr>
      </w:pPr>
      <w:r w:rsidRPr="00A76C09">
        <w:rPr>
          <w:color w:val="auto"/>
        </w:rPr>
        <w:t xml:space="preserve">Chavey Jean-Philippe </w:t>
      </w:r>
      <w:r>
        <w:rPr>
          <w:color w:val="auto"/>
        </w:rPr>
        <w:t xml:space="preserve">/ </w:t>
      </w:r>
      <w:hyperlink r:id="rId14" w:history="1">
        <w:r w:rsidRPr="00A76C09">
          <w:rPr>
            <w:rStyle w:val="Lienhypertexte"/>
            <w:color w:val="auto"/>
          </w:rPr>
          <w:t>Jean-philippe.chavey@cpnv.ch</w:t>
        </w:r>
      </w:hyperlink>
      <w:r w:rsidRPr="00A76C09">
        <w:rPr>
          <w:color w:val="auto"/>
        </w:rPr>
        <w:t xml:space="preserve"> 024 / 55 + 76082</w:t>
      </w:r>
    </w:p>
    <w:p w:rsidR="007C53D3" w:rsidRDefault="007C53D3" w:rsidP="00CF39A8">
      <w:pPr>
        <w:pStyle w:val="Help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95"/>
        <w:gridCol w:w="2309"/>
        <w:gridCol w:w="2309"/>
        <w:gridCol w:w="2073"/>
      </w:tblGrid>
      <w:tr w:rsidR="006B3188" w:rsidRPr="005F2769" w:rsidTr="006B3188">
        <w:tc>
          <w:tcPr>
            <w:tcW w:w="2595" w:type="dxa"/>
          </w:tcPr>
          <w:p w:rsidR="006B3188" w:rsidRPr="00647782" w:rsidRDefault="006B3188" w:rsidP="00CF39A8">
            <w:pPr>
              <w:pStyle w:val="Help"/>
            </w:pPr>
          </w:p>
        </w:tc>
        <w:tc>
          <w:tcPr>
            <w:tcW w:w="2309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Benoit</w:t>
            </w:r>
          </w:p>
        </w:tc>
        <w:tc>
          <w:tcPr>
            <w:tcW w:w="2309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Simon</w:t>
            </w:r>
          </w:p>
        </w:tc>
        <w:tc>
          <w:tcPr>
            <w:tcW w:w="2073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6B3188">
              <w:rPr>
                <w:color w:val="auto"/>
              </w:rPr>
              <w:t>Jean-Philippe</w:t>
            </w:r>
          </w:p>
        </w:tc>
      </w:tr>
      <w:tr w:rsidR="006B3188" w:rsidRPr="005F2769" w:rsidTr="006B3188">
        <w:tc>
          <w:tcPr>
            <w:tcW w:w="2595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Partie administration</w:t>
            </w:r>
          </w:p>
        </w:tc>
        <w:tc>
          <w:tcPr>
            <w:tcW w:w="2309" w:type="dxa"/>
          </w:tcPr>
          <w:p w:rsidR="006B3188" w:rsidRPr="006B3188" w:rsidRDefault="00C10541" w:rsidP="00CF39A8">
            <w:pPr>
              <w:pStyle w:val="Help"/>
              <w:rPr>
                <w:b/>
                <w:color w:val="auto"/>
              </w:rPr>
            </w:pPr>
            <w:r>
              <w:rPr>
                <w:b/>
                <w:color w:val="auto"/>
              </w:rPr>
              <w:t>X</w:t>
            </w:r>
          </w:p>
        </w:tc>
        <w:tc>
          <w:tcPr>
            <w:tcW w:w="2309" w:type="dxa"/>
          </w:tcPr>
          <w:p w:rsidR="006B3188" w:rsidRPr="006B3188" w:rsidRDefault="00C10541" w:rsidP="00CF39A8">
            <w:pPr>
              <w:pStyle w:val="Help"/>
              <w:rPr>
                <w:b/>
                <w:color w:val="auto"/>
              </w:rPr>
            </w:pPr>
            <w:r>
              <w:rPr>
                <w:b/>
                <w:color w:val="auto"/>
              </w:rPr>
              <w:t>X</w:t>
            </w:r>
          </w:p>
        </w:tc>
        <w:tc>
          <w:tcPr>
            <w:tcW w:w="2073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</w:p>
        </w:tc>
      </w:tr>
      <w:tr w:rsidR="006B3188" w:rsidRPr="005F2769" w:rsidTr="006B3188">
        <w:tc>
          <w:tcPr>
            <w:tcW w:w="2595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Design</w:t>
            </w:r>
          </w:p>
        </w:tc>
        <w:tc>
          <w:tcPr>
            <w:tcW w:w="2309" w:type="dxa"/>
          </w:tcPr>
          <w:p w:rsidR="006B3188" w:rsidRPr="006B3188" w:rsidRDefault="00C10541" w:rsidP="00CF39A8">
            <w:pPr>
              <w:pStyle w:val="Help"/>
              <w:rPr>
                <w:b/>
                <w:color w:val="auto"/>
              </w:rPr>
            </w:pPr>
            <w:r>
              <w:rPr>
                <w:b/>
                <w:color w:val="auto"/>
              </w:rPr>
              <w:t>X</w:t>
            </w:r>
          </w:p>
        </w:tc>
        <w:tc>
          <w:tcPr>
            <w:tcW w:w="2309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  <w:r w:rsidRPr="006B3188">
              <w:rPr>
                <w:b/>
                <w:color w:val="auto"/>
              </w:rPr>
              <w:t>X</w:t>
            </w:r>
          </w:p>
        </w:tc>
        <w:tc>
          <w:tcPr>
            <w:tcW w:w="2073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</w:p>
        </w:tc>
      </w:tr>
      <w:tr w:rsidR="006B3188" w:rsidRPr="005F2769" w:rsidTr="006B3188">
        <w:tc>
          <w:tcPr>
            <w:tcW w:w="2595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Maintenance Planning</w:t>
            </w:r>
          </w:p>
        </w:tc>
        <w:tc>
          <w:tcPr>
            <w:tcW w:w="2309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</w:p>
        </w:tc>
        <w:tc>
          <w:tcPr>
            <w:tcW w:w="2309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</w:p>
        </w:tc>
        <w:tc>
          <w:tcPr>
            <w:tcW w:w="2073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  <w:r w:rsidRPr="006B3188">
              <w:rPr>
                <w:b/>
                <w:color w:val="auto"/>
              </w:rPr>
              <w:t>X</w:t>
            </w:r>
          </w:p>
        </w:tc>
      </w:tr>
    </w:tbl>
    <w:p w:rsidR="007C53D3" w:rsidRDefault="007C53D3" w:rsidP="00CF39A8">
      <w:pPr>
        <w:pStyle w:val="Help"/>
      </w:pPr>
    </w:p>
    <w:p w:rsidR="006E2C58" w:rsidRDefault="006E2C58" w:rsidP="006E2C58">
      <w:pPr>
        <w:pStyle w:val="Titre2"/>
        <w:rPr>
          <w:i w:val="0"/>
          <w:iCs/>
        </w:rPr>
      </w:pPr>
      <w:bookmarkStart w:id="6" w:name="_Toc2333850"/>
      <w:bookmarkStart w:id="7" w:name="_Toc37327484"/>
      <w:r w:rsidRPr="00791020">
        <w:rPr>
          <w:i w:val="0"/>
          <w:iCs/>
        </w:rPr>
        <w:t>Objectifs</w:t>
      </w:r>
      <w:bookmarkEnd w:id="6"/>
      <w:bookmarkEnd w:id="7"/>
    </w:p>
    <w:p w:rsidR="004E1DA6" w:rsidRDefault="004E1DA6" w:rsidP="004E1DA6"/>
    <w:p w:rsidR="006F7F32" w:rsidRDefault="00F63391" w:rsidP="006F7F32">
      <w:pPr>
        <w:pStyle w:val="Paragraphedeliste"/>
        <w:numPr>
          <w:ilvl w:val="0"/>
          <w:numId w:val="32"/>
        </w:numPr>
      </w:pPr>
      <w:r>
        <w:t>Enrichissement des informations des enfants :</w:t>
      </w:r>
    </w:p>
    <w:p w:rsidR="00F63391" w:rsidRDefault="00F63391" w:rsidP="006F7F32">
      <w:pPr>
        <w:pStyle w:val="Paragraphedeliste"/>
        <w:numPr>
          <w:ilvl w:val="0"/>
          <w:numId w:val="44"/>
        </w:numPr>
      </w:pPr>
      <w:r>
        <w:t xml:space="preserve">Ajouter  la localisation de l’enfant en trois champs (Pays, Ville, Equipe) </w:t>
      </w:r>
    </w:p>
    <w:p w:rsidR="00F63391" w:rsidRPr="00D94125" w:rsidRDefault="00F63391" w:rsidP="006F7F32">
      <w:pPr>
        <w:pStyle w:val="Paragraphedeliste"/>
        <w:numPr>
          <w:ilvl w:val="0"/>
          <w:numId w:val="44"/>
        </w:numPr>
        <w:tabs>
          <w:tab w:val="left" w:pos="1134"/>
        </w:tabs>
      </w:pPr>
      <w:r w:rsidRPr="00D94125">
        <w:t>Ajouter le titre d’un média (PDF, Vidéo …)</w:t>
      </w:r>
    </w:p>
    <w:p w:rsidR="006F7F32" w:rsidRPr="00D94125" w:rsidRDefault="006F7F32" w:rsidP="006F7F32">
      <w:pPr>
        <w:pStyle w:val="Paragraphedeliste"/>
        <w:numPr>
          <w:ilvl w:val="0"/>
          <w:numId w:val="44"/>
        </w:numPr>
        <w:tabs>
          <w:tab w:val="left" w:pos="1134"/>
        </w:tabs>
      </w:pPr>
      <w:r>
        <w:t>A</w:t>
      </w:r>
      <w:r w:rsidR="00F63391" w:rsidRPr="00D94125">
        <w:t>insi que l’année de production de son « reportage »</w:t>
      </w:r>
    </w:p>
    <w:p w:rsidR="00F63391" w:rsidRDefault="00F63391" w:rsidP="006F7F32">
      <w:pPr>
        <w:pStyle w:val="Paragraphedeliste"/>
        <w:numPr>
          <w:ilvl w:val="0"/>
          <w:numId w:val="44"/>
        </w:numPr>
        <w:tabs>
          <w:tab w:val="left" w:pos="1134"/>
        </w:tabs>
      </w:pPr>
      <w:r>
        <w:t xml:space="preserve">Ainsi que le résumé du reportage </w:t>
      </w:r>
    </w:p>
    <w:p w:rsidR="00F63391" w:rsidRDefault="00F63391" w:rsidP="00F63391">
      <w:pPr>
        <w:pStyle w:val="Paragraphedeliste"/>
      </w:pPr>
    </w:p>
    <w:p w:rsidR="00F63391" w:rsidRDefault="00D94125" w:rsidP="00D94125">
      <w:pPr>
        <w:pStyle w:val="Paragraphedeliste"/>
        <w:numPr>
          <w:ilvl w:val="0"/>
          <w:numId w:val="32"/>
        </w:numPr>
      </w:pPr>
      <w:r>
        <w:t>Possibilité d’ouvrir le média en question (ici vidéo) dans une nouvelle fenêtre</w:t>
      </w:r>
    </w:p>
    <w:p w:rsidR="00D94125" w:rsidRDefault="00D94125" w:rsidP="004E1DA6"/>
    <w:p w:rsidR="006F7F32" w:rsidRDefault="00D94125" w:rsidP="006F7F32">
      <w:pPr>
        <w:pStyle w:val="Paragraphedeliste"/>
        <w:numPr>
          <w:ilvl w:val="0"/>
          <w:numId w:val="32"/>
        </w:numPr>
      </w:pPr>
      <w:r>
        <w:t>Création d’un éditeur pour pouvoir modifier les différents champs (mais pas la position de l’image)</w:t>
      </w:r>
    </w:p>
    <w:p w:rsidR="006F7F32" w:rsidRDefault="006F7F32" w:rsidP="006F7F32">
      <w:pPr>
        <w:pStyle w:val="Paragraphedeliste"/>
        <w:numPr>
          <w:ilvl w:val="0"/>
          <w:numId w:val="44"/>
        </w:numPr>
      </w:pPr>
      <w:r>
        <w:t>Accès protégé (par un mot de passe, séquence de touches) pour le réservé à l’administrateur d’enfant du monde</w:t>
      </w:r>
    </w:p>
    <w:p w:rsidR="006F7F32" w:rsidRDefault="006F7F32" w:rsidP="006F7F32">
      <w:pPr>
        <w:pStyle w:val="Paragraphedeliste"/>
        <w:ind w:left="1080"/>
      </w:pPr>
    </w:p>
    <w:p w:rsidR="006F7F32" w:rsidRDefault="006F7F32" w:rsidP="006F7F32">
      <w:pPr>
        <w:pStyle w:val="Paragraphedeliste"/>
        <w:numPr>
          <w:ilvl w:val="0"/>
          <w:numId w:val="32"/>
        </w:numPr>
      </w:pPr>
      <w:r>
        <w:t>Recherche par droit / thème et recherche par pays / ville / équipe</w:t>
      </w:r>
      <w:r w:rsidR="009346B0">
        <w:t xml:space="preserve"> avec résultats en tableau permettant d’accéder facilement à l’image</w:t>
      </w:r>
    </w:p>
    <w:p w:rsidR="006F7F32" w:rsidRDefault="006F7F32" w:rsidP="006F7F32">
      <w:pPr>
        <w:pStyle w:val="Paragraphedeliste"/>
      </w:pPr>
    </w:p>
    <w:p w:rsidR="00363FED" w:rsidRPr="00363FED" w:rsidRDefault="006F7F32" w:rsidP="00363FED">
      <w:pPr>
        <w:pStyle w:val="Paragraphedeliste"/>
        <w:numPr>
          <w:ilvl w:val="0"/>
          <w:numId w:val="32"/>
        </w:numPr>
      </w:pPr>
      <w:r>
        <w:t xml:space="preserve">La recherche </w:t>
      </w:r>
      <w:r w:rsidR="009346B0">
        <w:t xml:space="preserve">d’enfants </w:t>
      </w:r>
      <w:r>
        <w:t>doit s’exécuter en moins de 5 secondes</w:t>
      </w:r>
      <w:bookmarkStart w:id="8" w:name="_Toc2333857"/>
      <w:bookmarkStart w:id="9" w:name="_Toc71691012"/>
    </w:p>
    <w:p w:rsidR="00A14804" w:rsidRDefault="00A14804" w:rsidP="00AA0785">
      <w:pPr>
        <w:pStyle w:val="Titre2"/>
        <w:rPr>
          <w:i w:val="0"/>
          <w:iCs/>
        </w:rPr>
      </w:pPr>
      <w:bookmarkStart w:id="10" w:name="_Toc37327485"/>
      <w:r>
        <w:rPr>
          <w:i w:val="0"/>
          <w:iCs/>
        </w:rPr>
        <w:lastRenderedPageBreak/>
        <w:t>Modèle Conceptuel de Données</w:t>
      </w:r>
      <w:bookmarkEnd w:id="8"/>
      <w:bookmarkEnd w:id="10"/>
    </w:p>
    <w:p w:rsidR="00175A16" w:rsidRDefault="00175A16" w:rsidP="00175A16"/>
    <w:p w:rsidR="00175A16" w:rsidRPr="00175A16" w:rsidRDefault="00175A16" w:rsidP="00175A16">
      <w:r>
        <w:rPr>
          <w:noProof/>
          <w:lang w:val="fr-CH" w:eastAsia="fr-CH"/>
        </w:rPr>
        <w:drawing>
          <wp:inline distT="0" distB="0" distL="0" distR="0">
            <wp:extent cx="5753735" cy="2557145"/>
            <wp:effectExtent l="19050" t="0" r="0" b="0"/>
            <wp:docPr id="18" name="Image 18" descr="C:\Users\Roland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oland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9A8" w:rsidRDefault="00AA0785" w:rsidP="00AA0785">
      <w:pPr>
        <w:pStyle w:val="Titre2"/>
        <w:rPr>
          <w:i w:val="0"/>
          <w:iCs/>
        </w:rPr>
      </w:pPr>
      <w:bookmarkStart w:id="11" w:name="_Toc2333858"/>
      <w:bookmarkStart w:id="12" w:name="_Toc37327486"/>
      <w:r w:rsidRPr="00791020">
        <w:rPr>
          <w:i w:val="0"/>
          <w:iCs/>
        </w:rPr>
        <w:t>Stratégie de test</w:t>
      </w:r>
      <w:bookmarkEnd w:id="9"/>
      <w:bookmarkEnd w:id="11"/>
      <w:bookmarkEnd w:id="12"/>
    </w:p>
    <w:p w:rsidR="00560416" w:rsidRDefault="00560416" w:rsidP="00560416">
      <w:r>
        <w:t>Nous allons tester toutes les fonctionnalités que nous avons créées</w:t>
      </w:r>
    </w:p>
    <w:p w:rsidR="00560416" w:rsidRDefault="00560416" w:rsidP="00560416">
      <w:pPr>
        <w:pStyle w:val="Paragraphedeliste"/>
        <w:numPr>
          <w:ilvl w:val="0"/>
          <w:numId w:val="44"/>
        </w:numPr>
      </w:pPr>
      <w:r>
        <w:t xml:space="preserve">Utiliser </w:t>
      </w:r>
      <w:proofErr w:type="spellStart"/>
      <w:r>
        <w:t>PhpStorm</w:t>
      </w:r>
      <w:proofErr w:type="spellEnd"/>
      <w:r>
        <w:t xml:space="preserve"> </w:t>
      </w:r>
    </w:p>
    <w:p w:rsidR="00560416" w:rsidRDefault="00560416" w:rsidP="00560416">
      <w:pPr>
        <w:pStyle w:val="Paragraphedeliste"/>
        <w:numPr>
          <w:ilvl w:val="0"/>
          <w:numId w:val="44"/>
        </w:numPr>
      </w:pPr>
      <w:r>
        <w:t xml:space="preserve">Utiliser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560416" w:rsidRDefault="00533AB9" w:rsidP="00560416">
      <w:pPr>
        <w:pStyle w:val="Paragraphedeliste"/>
        <w:numPr>
          <w:ilvl w:val="0"/>
          <w:numId w:val="44"/>
        </w:numPr>
      </w:pPr>
      <w:r>
        <w:t>Navigateur</w:t>
      </w:r>
      <w:r w:rsidR="00560416">
        <w:t xml:space="preserve"> (</w:t>
      </w:r>
      <w:proofErr w:type="spellStart"/>
      <w:r w:rsidR="00560416">
        <w:t>Firefox</w:t>
      </w:r>
      <w:proofErr w:type="spellEnd"/>
      <w:r w:rsidR="00560416">
        <w:t>, Chrome)</w:t>
      </w:r>
    </w:p>
    <w:p w:rsidR="00AA0785" w:rsidRPr="0049659A" w:rsidRDefault="00F028FF" w:rsidP="00684B3D">
      <w:pPr>
        <w:pStyle w:val="Titre1"/>
        <w:tabs>
          <w:tab w:val="num" w:pos="360"/>
        </w:tabs>
      </w:pPr>
      <w:bookmarkStart w:id="13" w:name="_Toc2333860"/>
      <w:bookmarkStart w:id="14" w:name="_Toc37327487"/>
      <w:r>
        <w:t>Implémentation</w:t>
      </w:r>
      <w:bookmarkEnd w:id="13"/>
      <w:bookmarkEnd w:id="14"/>
    </w:p>
    <w:p w:rsidR="0024287C" w:rsidRDefault="0024287C" w:rsidP="00E42F56">
      <w:pPr>
        <w:pStyle w:val="Titre2"/>
        <w:rPr>
          <w:i w:val="0"/>
          <w:iCs/>
        </w:rPr>
      </w:pPr>
      <w:bookmarkStart w:id="15" w:name="_Toc2333861"/>
      <w:bookmarkStart w:id="16" w:name="_Toc25553317"/>
      <w:bookmarkStart w:id="17" w:name="_Toc71691022"/>
      <w:bookmarkStart w:id="18" w:name="_Ref254352701"/>
      <w:bookmarkStart w:id="19" w:name="_Toc37327488"/>
      <w:r>
        <w:rPr>
          <w:i w:val="0"/>
          <w:iCs/>
        </w:rPr>
        <w:t>Vue d’ensemble</w:t>
      </w:r>
      <w:bookmarkEnd w:id="15"/>
      <w:bookmarkEnd w:id="19"/>
    </w:p>
    <w:p w:rsidR="003842C5" w:rsidRDefault="003842C5" w:rsidP="00560416">
      <w:r>
        <w:t>Il y a le visiteur du site, voir le globe, faire une recherche…</w:t>
      </w:r>
    </w:p>
    <w:p w:rsidR="003842C5" w:rsidRPr="00560416" w:rsidRDefault="003842C5" w:rsidP="00560416">
      <w:r>
        <w:t xml:space="preserve">Il y a aussi l’utilisateur </w:t>
      </w:r>
      <w:proofErr w:type="spellStart"/>
      <w:r>
        <w:t>Admin</w:t>
      </w:r>
      <w:proofErr w:type="spellEnd"/>
      <w:r>
        <w:t xml:space="preserve"> qui pourra modifier les données du globe…</w:t>
      </w:r>
    </w:p>
    <w:p w:rsidR="00363FED" w:rsidRDefault="00363FED" w:rsidP="00363FED">
      <w:pPr>
        <w:pStyle w:val="Titre2"/>
        <w:rPr>
          <w:i w:val="0"/>
          <w:iCs/>
        </w:rPr>
      </w:pPr>
      <w:bookmarkStart w:id="20" w:name="_Toc2333864"/>
      <w:bookmarkStart w:id="21" w:name="_Toc37327489"/>
      <w:r w:rsidRPr="00533AB9">
        <w:rPr>
          <w:i w:val="0"/>
          <w:iCs/>
        </w:rPr>
        <w:t>P</w:t>
      </w:r>
      <w:r w:rsidR="005B43CB" w:rsidRPr="00533AB9">
        <w:rPr>
          <w:i w:val="0"/>
          <w:iCs/>
        </w:rPr>
        <w:t>oints techniques spécifiques</w:t>
      </w:r>
      <w:bookmarkEnd w:id="20"/>
      <w:bookmarkEnd w:id="21"/>
    </w:p>
    <w:p w:rsidR="00533AB9" w:rsidRPr="00533AB9" w:rsidRDefault="00533AB9" w:rsidP="00533AB9"/>
    <w:p w:rsidR="00363FED" w:rsidRDefault="00363FED" w:rsidP="00363FED">
      <w:r>
        <w:t>Pour y accéder, faite la combinaison</w:t>
      </w:r>
      <w:r w:rsidR="00653760">
        <w:t xml:space="preserve"> de touches</w:t>
      </w:r>
      <w:r>
        <w:t xml:space="preserve"> requise. </w:t>
      </w:r>
    </w:p>
    <w:p w:rsidR="00734986" w:rsidRDefault="00734986" w:rsidP="00734986">
      <w:pPr>
        <w:pStyle w:val="Titre3"/>
        <w:numPr>
          <w:ilvl w:val="0"/>
          <w:numId w:val="0"/>
        </w:numPr>
        <w:ind w:left="720"/>
      </w:pPr>
    </w:p>
    <w:p w:rsidR="009319BC" w:rsidRDefault="00533AB9" w:rsidP="009319BC">
      <w:pPr>
        <w:pStyle w:val="Titre3"/>
      </w:pPr>
      <w:bookmarkStart w:id="22" w:name="_Toc37327490"/>
      <w:r>
        <w:t>Page de login</w:t>
      </w:r>
      <w:bookmarkEnd w:id="22"/>
    </w:p>
    <w:p w:rsidR="0045013D" w:rsidRPr="0045013D" w:rsidRDefault="0045013D" w:rsidP="0045013D"/>
    <w:p w:rsidR="00533AB9" w:rsidRPr="00533AB9" w:rsidRDefault="0045013D" w:rsidP="00533AB9">
      <w:pPr>
        <w:rPr>
          <w:i/>
        </w:rPr>
      </w:pPr>
      <w:r>
        <w:rPr>
          <w:i/>
          <w:noProof/>
          <w:lang w:val="fr-CH" w:eastAsia="fr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190500</wp:posOffset>
            </wp:positionV>
            <wp:extent cx="5758180" cy="2904490"/>
            <wp:effectExtent l="19050" t="0" r="0" b="0"/>
            <wp:wrapSquare wrapText="bothSides"/>
            <wp:docPr id="2" name="Image 4" descr="C:\Users\Roland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land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AB9" w:rsidRPr="00533AB9">
        <w:rPr>
          <w:i/>
        </w:rPr>
        <w:t>Pour y accéder, veuillez entrez la combinaison de touches « secrète »</w:t>
      </w:r>
    </w:p>
    <w:p w:rsidR="00533AB9" w:rsidRDefault="00533AB9" w:rsidP="00533AB9"/>
    <w:p w:rsidR="00533AB9" w:rsidRPr="00533AB9" w:rsidRDefault="00533AB9" w:rsidP="00533AB9"/>
    <w:p w:rsidR="00376A4A" w:rsidRDefault="009319BC" w:rsidP="00376A4A">
      <w:pPr>
        <w:pStyle w:val="Titre3"/>
      </w:pPr>
      <w:bookmarkStart w:id="23" w:name="_Toc2333866"/>
      <w:r>
        <w:t xml:space="preserve"> </w:t>
      </w:r>
      <w:bookmarkStart w:id="24" w:name="_Toc37327491"/>
      <w:bookmarkEnd w:id="23"/>
      <w:r w:rsidR="00376A4A">
        <w:t xml:space="preserve">Backup </w:t>
      </w:r>
      <w:r w:rsidR="00172C20">
        <w:pict>
          <v:shape id="_x0000_i1026" type="#_x0000_t75" style="width:453.65pt;height:212.8pt">
            <v:imagedata r:id="rId17" o:title="Capture"/>
          </v:shape>
        </w:pict>
      </w:r>
      <w:bookmarkEnd w:id="24"/>
    </w:p>
    <w:p w:rsidR="00376A4A" w:rsidRPr="00376A4A" w:rsidRDefault="00376A4A" w:rsidP="00376A4A">
      <w:r>
        <w:t xml:space="preserve">  </w:t>
      </w:r>
      <w:r>
        <w:tab/>
      </w:r>
    </w:p>
    <w:p w:rsidR="00AF7B99" w:rsidRPr="00734986" w:rsidRDefault="00AF7B99" w:rsidP="00376A4A">
      <w:pPr>
        <w:rPr>
          <w:i/>
        </w:rPr>
      </w:pPr>
      <w:r w:rsidRPr="00AF7B99">
        <w:rPr>
          <w:i/>
        </w:rPr>
        <w:t xml:space="preserve">Cliquez sur le bouton de backup après avoir modifié une info d’un enfant. </w:t>
      </w:r>
      <w:proofErr w:type="gramStart"/>
      <w:r w:rsidRPr="00AF7B99">
        <w:rPr>
          <w:i/>
        </w:rPr>
        <w:t>La</w:t>
      </w:r>
      <w:proofErr w:type="gramEnd"/>
      <w:r w:rsidRPr="00AF7B99">
        <w:rPr>
          <w:i/>
        </w:rPr>
        <w:t xml:space="preserve"> backup enregistre les donnée avant modification et l’admin peut aller consulter ces dernières dans la page backup</w:t>
      </w:r>
    </w:p>
    <w:p w:rsidR="00AF7B99" w:rsidRDefault="00AF7B99" w:rsidP="00376A4A"/>
    <w:p w:rsidR="00AF7B99" w:rsidRPr="00376A4A" w:rsidRDefault="00AF7B99" w:rsidP="00376A4A"/>
    <w:p w:rsidR="009319BC" w:rsidRPr="009319BC" w:rsidRDefault="00AF7B99" w:rsidP="009319BC">
      <w:pPr>
        <w:pStyle w:val="Titre3"/>
      </w:pPr>
      <w:bookmarkStart w:id="25" w:name="_Toc37327492"/>
      <w:r>
        <w:t xml:space="preserve">Bouton </w:t>
      </w:r>
      <w:proofErr w:type="spellStart"/>
      <w:r>
        <w:t>UnlockAll</w:t>
      </w:r>
      <w:bookmarkEnd w:id="25"/>
      <w:proofErr w:type="spellEnd"/>
    </w:p>
    <w:bookmarkEnd w:id="16"/>
    <w:bookmarkEnd w:id="17"/>
    <w:bookmarkEnd w:id="18"/>
    <w:p w:rsidR="00D23E24" w:rsidRDefault="00D23E24" w:rsidP="00D23E24">
      <w:pPr>
        <w:pStyle w:val="Help"/>
        <w:rPr>
          <w:b/>
          <w:u w:val="single"/>
        </w:rPr>
      </w:pPr>
    </w:p>
    <w:p w:rsidR="00AF7B99" w:rsidRDefault="00AF7B99" w:rsidP="00D23E24">
      <w:pPr>
        <w:pStyle w:val="Help"/>
        <w:rPr>
          <w:b/>
          <w:u w:val="single"/>
        </w:rPr>
      </w:pPr>
      <w:r w:rsidRPr="00AF7B99">
        <w:rPr>
          <w:i w:val="0"/>
          <w:noProof/>
          <w:lang w:val="fr-CH" w:eastAsia="fr-CH"/>
        </w:rPr>
        <w:drawing>
          <wp:inline distT="0" distB="0" distL="0" distR="0">
            <wp:extent cx="932635" cy="371498"/>
            <wp:effectExtent l="19050" t="0" r="815" b="0"/>
            <wp:docPr id="17" name="Image 17" descr="C:\Users\Roland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land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13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35" cy="371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B99" w:rsidRPr="00AF7B99" w:rsidRDefault="00AF7B99" w:rsidP="00D23E24">
      <w:pPr>
        <w:pStyle w:val="Help"/>
        <w:rPr>
          <w:color w:val="000000" w:themeColor="text1"/>
        </w:rPr>
      </w:pPr>
      <w:r w:rsidRPr="00AF7B99">
        <w:rPr>
          <w:color w:val="000000" w:themeColor="text1"/>
        </w:rPr>
        <w:t>Cliquez sur le bouton</w:t>
      </w:r>
      <w:r>
        <w:rPr>
          <w:color w:val="000000" w:themeColor="text1"/>
        </w:rPr>
        <w:t xml:space="preserve"> </w:t>
      </w:r>
      <w:proofErr w:type="spellStart"/>
      <w:r w:rsidR="00734986">
        <w:rPr>
          <w:color w:val="000000" w:themeColor="text1"/>
        </w:rPr>
        <w:t>UnlockAll</w:t>
      </w:r>
      <w:proofErr w:type="spellEnd"/>
      <w:r w:rsidR="00734986">
        <w:rPr>
          <w:color w:val="000000" w:themeColor="text1"/>
        </w:rPr>
        <w:t xml:space="preserve"> pour débloquer </w:t>
      </w:r>
      <w:r>
        <w:rPr>
          <w:color w:val="000000" w:themeColor="text1"/>
        </w:rPr>
        <w:t>la modification de positionnement de l’</w:t>
      </w:r>
      <w:r w:rsidR="00734986">
        <w:rPr>
          <w:color w:val="000000" w:themeColor="text1"/>
        </w:rPr>
        <w:t>image</w:t>
      </w:r>
      <w:r>
        <w:rPr>
          <w:color w:val="000000" w:themeColor="text1"/>
        </w:rPr>
        <w:t>, une confirmation vous serra demandée.</w:t>
      </w:r>
      <w:r w:rsidR="00734986">
        <w:rPr>
          <w:color w:val="000000" w:themeColor="text1"/>
        </w:rPr>
        <w:t xml:space="preserve"> Si vous avez déjà débloqué les options, recliquez sur le bouton puis sur annuler. Cela </w:t>
      </w:r>
      <w:proofErr w:type="spellStart"/>
      <w:r w:rsidR="00734986">
        <w:rPr>
          <w:color w:val="000000" w:themeColor="text1"/>
        </w:rPr>
        <w:t>rebloquera</w:t>
      </w:r>
      <w:proofErr w:type="spellEnd"/>
      <w:r w:rsidR="00734986">
        <w:rPr>
          <w:color w:val="000000" w:themeColor="text1"/>
        </w:rPr>
        <w:t xml:space="preserve"> les champs de positionnement de l’image.</w:t>
      </w:r>
    </w:p>
    <w:p w:rsidR="00AF7B99" w:rsidRDefault="00AF7B99" w:rsidP="00D23E24">
      <w:pPr>
        <w:pStyle w:val="Help"/>
        <w:rPr>
          <w:b/>
          <w:u w:val="single"/>
        </w:rPr>
      </w:pPr>
    </w:p>
    <w:p w:rsidR="00AF7B99" w:rsidRDefault="00AF7B99" w:rsidP="00D23E24">
      <w:pPr>
        <w:pStyle w:val="Help"/>
        <w:rPr>
          <w:b/>
          <w:u w:val="single"/>
        </w:rPr>
      </w:pPr>
    </w:p>
    <w:p w:rsidR="00363FED" w:rsidRDefault="003609D4" w:rsidP="00363FED">
      <w:pPr>
        <w:pStyle w:val="Titre2"/>
        <w:rPr>
          <w:i w:val="0"/>
          <w:iCs/>
        </w:rPr>
      </w:pPr>
      <w:bookmarkStart w:id="26" w:name="_Toc2333868"/>
      <w:bookmarkStart w:id="27" w:name="_Toc25553322"/>
      <w:bookmarkStart w:id="28" w:name="_Toc71691026"/>
      <w:bookmarkStart w:id="29" w:name="_Toc2333871"/>
      <w:bookmarkStart w:id="30" w:name="_Toc37327493"/>
      <w:r>
        <w:rPr>
          <w:i w:val="0"/>
          <w:iCs/>
        </w:rPr>
        <w:t>Livraisons</w:t>
      </w:r>
      <w:bookmarkEnd w:id="26"/>
      <w:bookmarkEnd w:id="30"/>
    </w:p>
    <w:p w:rsidR="00363FED" w:rsidRPr="00363FED" w:rsidRDefault="00363FED" w:rsidP="00363FED"/>
    <w:p w:rsidR="00363FED" w:rsidRPr="00363FED" w:rsidRDefault="00363FED" w:rsidP="00363FED">
      <w:r>
        <w:t xml:space="preserve">Livraison </w:t>
      </w:r>
      <w:r w:rsidRPr="00363FED">
        <w:t>finale</w:t>
      </w:r>
      <w:r>
        <w:t xml:space="preserve"> prévue le :</w:t>
      </w:r>
      <w:r w:rsidR="0045013D">
        <w:t xml:space="preserve"> Mercredi 15</w:t>
      </w:r>
      <w:r>
        <w:t xml:space="preserve"> Avril 2020</w:t>
      </w:r>
    </w:p>
    <w:p w:rsidR="00CF39A8" w:rsidRDefault="0049659A" w:rsidP="0049659A">
      <w:pPr>
        <w:pStyle w:val="Titre2"/>
        <w:rPr>
          <w:i w:val="0"/>
          <w:iCs/>
        </w:rPr>
      </w:pPr>
      <w:bookmarkStart w:id="31" w:name="_Toc37327494"/>
      <w:r w:rsidRPr="00791020">
        <w:rPr>
          <w:i w:val="0"/>
          <w:iCs/>
        </w:rPr>
        <w:t xml:space="preserve">Erreurs </w:t>
      </w:r>
      <w:bookmarkEnd w:id="27"/>
      <w:r w:rsidRPr="00791020">
        <w:rPr>
          <w:i w:val="0"/>
          <w:iCs/>
        </w:rPr>
        <w:t>restantes</w:t>
      </w:r>
      <w:bookmarkEnd w:id="28"/>
      <w:bookmarkEnd w:id="29"/>
      <w:bookmarkEnd w:id="31"/>
      <w:r w:rsidRPr="00791020">
        <w:rPr>
          <w:i w:val="0"/>
          <w:iCs/>
        </w:rPr>
        <w:t xml:space="preserve">  </w:t>
      </w:r>
    </w:p>
    <w:p w:rsidR="00C10541" w:rsidRDefault="0045013D" w:rsidP="0045013D">
      <w:bookmarkStart w:id="32" w:name="_Toc25553323"/>
      <w:r>
        <w:t xml:space="preserve"> </w:t>
      </w:r>
    </w:p>
    <w:bookmarkEnd w:id="32"/>
    <w:p w:rsidR="00C10541" w:rsidRDefault="00A92BCC" w:rsidP="00C10541">
      <w:pPr>
        <w:pStyle w:val="Paragraphedeliste"/>
        <w:numPr>
          <w:ilvl w:val="0"/>
          <w:numId w:val="30"/>
        </w:numPr>
      </w:pPr>
      <w:r>
        <w:t>Mettre une bordure lors de l’affichage des enfants qui ont un média</w:t>
      </w:r>
    </w:p>
    <w:p w:rsidR="00175A16" w:rsidRDefault="00175A16" w:rsidP="00175A16"/>
    <w:p w:rsidR="00175A16" w:rsidRDefault="00175A16" w:rsidP="00175A16"/>
    <w:p w:rsidR="00175A16" w:rsidRPr="00C10541" w:rsidRDefault="00175A16" w:rsidP="00175A16"/>
    <w:p w:rsidR="00CF39A8" w:rsidRDefault="00AA0785" w:rsidP="00684B3D">
      <w:pPr>
        <w:pStyle w:val="Titre1"/>
        <w:tabs>
          <w:tab w:val="num" w:pos="360"/>
        </w:tabs>
      </w:pPr>
      <w:bookmarkStart w:id="33" w:name="_Toc25553328"/>
      <w:bookmarkStart w:id="34" w:name="_Toc71703263"/>
      <w:bookmarkStart w:id="35" w:name="_Toc2333872"/>
      <w:bookmarkStart w:id="36" w:name="_Toc37327495"/>
      <w:r w:rsidRPr="0049659A">
        <w:lastRenderedPageBreak/>
        <w:t>C</w:t>
      </w:r>
      <w:bookmarkEnd w:id="33"/>
      <w:bookmarkEnd w:id="34"/>
      <w:r w:rsidR="00684B3D">
        <w:t>onclusions</w:t>
      </w:r>
      <w:bookmarkEnd w:id="35"/>
      <w:bookmarkEnd w:id="36"/>
    </w:p>
    <w:p w:rsidR="00175A16" w:rsidRDefault="00175A16" w:rsidP="00175A16"/>
    <w:p w:rsidR="00172C20" w:rsidRPr="00351EF5" w:rsidRDefault="001E38E2" w:rsidP="00172C20">
      <w:pPr>
        <w:rPr>
          <w:b/>
        </w:rPr>
      </w:pPr>
      <w:r w:rsidRPr="00351EF5">
        <w:rPr>
          <w:b/>
        </w:rPr>
        <w:t>Objectifs</w:t>
      </w:r>
    </w:p>
    <w:p w:rsidR="00172C20" w:rsidRPr="00351EF5" w:rsidRDefault="00172C20" w:rsidP="00172C20">
      <w:pPr>
        <w:pStyle w:val="Paragraphedeliste"/>
        <w:numPr>
          <w:ilvl w:val="0"/>
          <w:numId w:val="30"/>
        </w:numPr>
        <w:rPr>
          <w:b/>
        </w:rPr>
      </w:pPr>
      <w:r w:rsidRPr="00351EF5">
        <w:rPr>
          <w:b/>
        </w:rPr>
        <w:t>Atteints</w:t>
      </w:r>
    </w:p>
    <w:p w:rsidR="00172C20" w:rsidRDefault="00172C20" w:rsidP="00172C20">
      <w:pPr>
        <w:pStyle w:val="Paragraphedeliste"/>
        <w:numPr>
          <w:ilvl w:val="0"/>
          <w:numId w:val="44"/>
        </w:numPr>
      </w:pPr>
      <w:r>
        <w:t xml:space="preserve">Pouvoir modifier les données d’un enfant  </w:t>
      </w:r>
    </w:p>
    <w:p w:rsidR="00172C20" w:rsidRDefault="00172C20" w:rsidP="00172C20">
      <w:pPr>
        <w:pStyle w:val="Paragraphedeliste"/>
        <w:numPr>
          <w:ilvl w:val="0"/>
          <w:numId w:val="44"/>
        </w:numPr>
      </w:pPr>
      <w:r>
        <w:t>Pouvo</w:t>
      </w:r>
      <w:r w:rsidR="006060A3">
        <w:t xml:space="preserve">ir afficher les enfants dans une page </w:t>
      </w:r>
      <w:r>
        <w:t>séparé</w:t>
      </w:r>
      <w:r w:rsidR="006060A3">
        <w:t>e</w:t>
      </w:r>
    </w:p>
    <w:p w:rsidR="00172C20" w:rsidRDefault="00172C20" w:rsidP="006060A3">
      <w:pPr>
        <w:pStyle w:val="Paragraphedeliste"/>
        <w:numPr>
          <w:ilvl w:val="0"/>
          <w:numId w:val="44"/>
        </w:numPr>
      </w:pPr>
      <w:r>
        <w:t>Rechercher par thème avec un tableau</w:t>
      </w:r>
    </w:p>
    <w:p w:rsidR="00351EF5" w:rsidRDefault="00351EF5" w:rsidP="00351EF5">
      <w:pPr>
        <w:pStyle w:val="Paragraphedeliste"/>
        <w:ind w:left="1080"/>
      </w:pPr>
    </w:p>
    <w:p w:rsidR="006060A3" w:rsidRPr="00351EF5" w:rsidRDefault="006060A3" w:rsidP="006060A3">
      <w:pPr>
        <w:pStyle w:val="Paragraphedeliste"/>
        <w:numPr>
          <w:ilvl w:val="0"/>
          <w:numId w:val="30"/>
        </w:numPr>
        <w:rPr>
          <w:b/>
        </w:rPr>
      </w:pPr>
      <w:r w:rsidRPr="00351EF5">
        <w:rPr>
          <w:b/>
        </w:rPr>
        <w:t>Non atteints </w:t>
      </w:r>
    </w:p>
    <w:p w:rsidR="001E38E2" w:rsidRDefault="006060A3" w:rsidP="006060A3">
      <w:pPr>
        <w:pStyle w:val="Paragraphedeliste"/>
        <w:numPr>
          <w:ilvl w:val="0"/>
          <w:numId w:val="44"/>
        </w:numPr>
      </w:pPr>
      <w:r>
        <w:t>Effet de</w:t>
      </w:r>
      <w:r w:rsidR="001E38E2">
        <w:t xml:space="preserve"> surbrillance quand un enfant </w:t>
      </w:r>
      <w:r>
        <w:t>possède</w:t>
      </w:r>
      <w:r w:rsidR="001E38E2">
        <w:t xml:space="preserve"> un </w:t>
      </w:r>
      <w:r>
        <w:t>média (bordure)</w:t>
      </w:r>
    </w:p>
    <w:p w:rsidR="006060A3" w:rsidRDefault="006060A3" w:rsidP="006060A3"/>
    <w:p w:rsidR="006060A3" w:rsidRPr="00351EF5" w:rsidRDefault="006060A3" w:rsidP="006060A3">
      <w:pPr>
        <w:rPr>
          <w:b/>
        </w:rPr>
      </w:pPr>
      <w:r w:rsidRPr="00351EF5">
        <w:rPr>
          <w:b/>
        </w:rPr>
        <w:t>Points positifs Simon :</w:t>
      </w:r>
    </w:p>
    <w:p w:rsidR="006060A3" w:rsidRDefault="006060A3" w:rsidP="006060A3">
      <w:pPr>
        <w:pStyle w:val="Paragraphedeliste"/>
        <w:numPr>
          <w:ilvl w:val="0"/>
          <w:numId w:val="30"/>
        </w:numPr>
      </w:pPr>
      <w:r>
        <w:t>Travailler pour une ONG</w:t>
      </w:r>
      <w:r w:rsidR="00964841">
        <w:t xml:space="preserve"> en leurs fournissant un travail bénévolement</w:t>
      </w:r>
    </w:p>
    <w:p w:rsidR="006060A3" w:rsidRDefault="006060A3" w:rsidP="006060A3">
      <w:pPr>
        <w:pStyle w:val="Paragraphedeliste"/>
        <w:numPr>
          <w:ilvl w:val="0"/>
          <w:numId w:val="30"/>
        </w:numPr>
      </w:pPr>
      <w:r>
        <w:t xml:space="preserve">Acquérir de l’expérience </w:t>
      </w:r>
    </w:p>
    <w:p w:rsidR="00351EF5" w:rsidRDefault="00351EF5" w:rsidP="00351EF5">
      <w:pPr>
        <w:pStyle w:val="Paragraphedeliste"/>
      </w:pPr>
    </w:p>
    <w:p w:rsidR="00175A16" w:rsidRPr="00351EF5" w:rsidRDefault="006060A3" w:rsidP="00172C20">
      <w:pPr>
        <w:rPr>
          <w:b/>
        </w:rPr>
      </w:pPr>
      <w:r w:rsidRPr="00351EF5">
        <w:rPr>
          <w:b/>
        </w:rPr>
        <w:t>Points négatifs Simon :</w:t>
      </w:r>
    </w:p>
    <w:p w:rsidR="00964841" w:rsidRDefault="00964841" w:rsidP="00964841">
      <w:pPr>
        <w:pStyle w:val="Paragraphedeliste"/>
        <w:numPr>
          <w:ilvl w:val="0"/>
          <w:numId w:val="49"/>
        </w:numPr>
      </w:pPr>
      <w:r w:rsidRPr="00964841">
        <w:t>L'arrivée trop tardive du cahier des charges complet.</w:t>
      </w:r>
    </w:p>
    <w:p w:rsidR="00964841" w:rsidRDefault="00964841" w:rsidP="00964841">
      <w:pPr>
        <w:pStyle w:val="Paragraphedeliste"/>
      </w:pPr>
    </w:p>
    <w:p w:rsidR="00964841" w:rsidRPr="00351EF5" w:rsidRDefault="006060A3" w:rsidP="00964841">
      <w:pPr>
        <w:rPr>
          <w:b/>
        </w:rPr>
      </w:pPr>
      <w:r w:rsidRPr="00351EF5">
        <w:rPr>
          <w:b/>
        </w:rPr>
        <w:t xml:space="preserve">Points positifs Benoit : </w:t>
      </w:r>
    </w:p>
    <w:p w:rsidR="00172C20" w:rsidRDefault="00964841" w:rsidP="00964841">
      <w:pPr>
        <w:pStyle w:val="Paragraphedeliste"/>
        <w:numPr>
          <w:ilvl w:val="0"/>
          <w:numId w:val="47"/>
        </w:numPr>
      </w:pPr>
      <w:r>
        <w:t>N'ayant pas de salaire, j'ai eu la chance de faire un don à une ONG.</w:t>
      </w:r>
    </w:p>
    <w:p w:rsidR="00964841" w:rsidRDefault="00964841" w:rsidP="00964841">
      <w:pPr>
        <w:pStyle w:val="Paragraphedeliste"/>
        <w:numPr>
          <w:ilvl w:val="0"/>
          <w:numId w:val="47"/>
        </w:numPr>
      </w:pPr>
      <w:r>
        <w:t>J'ai également beaucoup appris</w:t>
      </w:r>
      <w:r w:rsidRPr="00964841">
        <w:t xml:space="preserve"> lors de ce projet.</w:t>
      </w:r>
    </w:p>
    <w:p w:rsidR="00351EF5" w:rsidRDefault="00351EF5" w:rsidP="00351EF5">
      <w:pPr>
        <w:pStyle w:val="Paragraphedeliste"/>
      </w:pPr>
    </w:p>
    <w:p w:rsidR="00964841" w:rsidRPr="00351EF5" w:rsidRDefault="00964841" w:rsidP="00964841">
      <w:pPr>
        <w:rPr>
          <w:b/>
        </w:rPr>
      </w:pPr>
      <w:r w:rsidRPr="00351EF5">
        <w:rPr>
          <w:b/>
        </w:rPr>
        <w:t>Points négatifs Benoit :</w:t>
      </w:r>
    </w:p>
    <w:p w:rsidR="00964841" w:rsidRDefault="00964841" w:rsidP="00964841">
      <w:pPr>
        <w:pStyle w:val="Paragraphedeliste"/>
        <w:numPr>
          <w:ilvl w:val="0"/>
          <w:numId w:val="49"/>
        </w:numPr>
      </w:pPr>
      <w:r w:rsidRPr="00964841">
        <w:t>L'arrivée trop tardive du cahier des charges complet.</w:t>
      </w:r>
    </w:p>
    <w:p w:rsidR="00964841" w:rsidRDefault="00964841" w:rsidP="00964841"/>
    <w:p w:rsidR="00964841" w:rsidRPr="00351EF5" w:rsidRDefault="00A55A0E" w:rsidP="00964841">
      <w:pPr>
        <w:rPr>
          <w:b/>
        </w:rPr>
      </w:pPr>
      <w:r w:rsidRPr="00351EF5">
        <w:rPr>
          <w:b/>
        </w:rPr>
        <w:t>Difficultés particulières :</w:t>
      </w:r>
    </w:p>
    <w:p w:rsidR="00A55A0E" w:rsidRDefault="00A55A0E" w:rsidP="00351EF5">
      <w:pPr>
        <w:pStyle w:val="Paragraphedeliste"/>
        <w:numPr>
          <w:ilvl w:val="0"/>
          <w:numId w:val="49"/>
        </w:numPr>
      </w:pPr>
      <w:r>
        <w:t>Le fait de reprendre un projet (mal documenté) fait par une autre classe</w:t>
      </w:r>
    </w:p>
    <w:p w:rsidR="00351EF5" w:rsidRDefault="00351EF5" w:rsidP="00351EF5">
      <w:pPr>
        <w:pStyle w:val="Paragraphedeliste"/>
        <w:numPr>
          <w:ilvl w:val="0"/>
          <w:numId w:val="49"/>
        </w:numPr>
      </w:pPr>
    </w:p>
    <w:p w:rsidR="00964841" w:rsidRPr="00351EF5" w:rsidRDefault="00A55A0E" w:rsidP="00964841">
      <w:pPr>
        <w:rPr>
          <w:b/>
        </w:rPr>
      </w:pPr>
      <w:r w:rsidRPr="00351EF5">
        <w:rPr>
          <w:b/>
        </w:rPr>
        <w:t>Suites possibles pour le projet :</w:t>
      </w:r>
    </w:p>
    <w:p w:rsidR="00A55A0E" w:rsidRDefault="00A55A0E" w:rsidP="00A55A0E">
      <w:pPr>
        <w:pStyle w:val="Paragraphedeliste"/>
        <w:numPr>
          <w:ilvl w:val="0"/>
          <w:numId w:val="49"/>
        </w:numPr>
      </w:pPr>
      <w:r>
        <w:t>Ajout d’une fonctionnalité pour l’ajout des images</w:t>
      </w:r>
    </w:p>
    <w:p w:rsidR="00A55A0E" w:rsidRDefault="00A55A0E" w:rsidP="00A55A0E">
      <w:pPr>
        <w:pStyle w:val="Paragraphedeliste"/>
        <w:numPr>
          <w:ilvl w:val="0"/>
          <w:numId w:val="49"/>
        </w:numPr>
      </w:pPr>
      <w:r>
        <w:t>Amélioration du stockage de média (pas que des liens)</w:t>
      </w:r>
    </w:p>
    <w:p w:rsidR="00CF39A8" w:rsidRDefault="00CF39A8" w:rsidP="00F275D3">
      <w:pPr>
        <w:pStyle w:val="Paragraphedeliste"/>
      </w:pPr>
    </w:p>
    <w:p w:rsidR="00CF39A8" w:rsidRDefault="00AA0785" w:rsidP="00B369DE">
      <w:pPr>
        <w:pStyle w:val="Titre1"/>
        <w:tabs>
          <w:tab w:val="num" w:pos="360"/>
        </w:tabs>
      </w:pPr>
      <w:bookmarkStart w:id="37" w:name="_Toc71703264"/>
      <w:bookmarkStart w:id="38" w:name="_Toc2333873"/>
      <w:bookmarkStart w:id="39" w:name="_Toc37327496"/>
      <w:r w:rsidRPr="0049659A">
        <w:t>A</w:t>
      </w:r>
      <w:bookmarkEnd w:id="37"/>
      <w:r w:rsidR="00684B3D">
        <w:t>nnexes</w:t>
      </w:r>
      <w:bookmarkEnd w:id="38"/>
      <w:bookmarkEnd w:id="39"/>
    </w:p>
    <w:p w:rsidR="00CF39A8" w:rsidRDefault="00AA0785" w:rsidP="00AA0785">
      <w:pPr>
        <w:pStyle w:val="Titre2"/>
        <w:rPr>
          <w:i w:val="0"/>
          <w:iCs/>
        </w:rPr>
      </w:pPr>
      <w:bookmarkStart w:id="40" w:name="_Toc71703265"/>
      <w:bookmarkStart w:id="41" w:name="_Toc2333874"/>
      <w:bookmarkStart w:id="42" w:name="_Toc37327497"/>
      <w:r w:rsidRPr="00791020">
        <w:rPr>
          <w:i w:val="0"/>
          <w:iCs/>
        </w:rPr>
        <w:t>Sources – Bibliographie</w:t>
      </w:r>
      <w:bookmarkEnd w:id="40"/>
      <w:bookmarkEnd w:id="41"/>
      <w:bookmarkEnd w:id="42"/>
    </w:p>
    <w:p w:rsidR="00363FED" w:rsidRDefault="00363FED" w:rsidP="00363FED"/>
    <w:p w:rsidR="00363FED" w:rsidRDefault="00363FED" w:rsidP="00363FED">
      <w:r>
        <w:t xml:space="preserve">Site web utilisés : </w:t>
      </w:r>
    </w:p>
    <w:p w:rsidR="00363FED" w:rsidRDefault="00990AB4" w:rsidP="00363FED">
      <w:pPr>
        <w:pStyle w:val="Paragraphedeliste"/>
        <w:numPr>
          <w:ilvl w:val="0"/>
          <w:numId w:val="44"/>
        </w:numPr>
      </w:pPr>
      <w:hyperlink r:id="rId19" w:history="1">
        <w:r w:rsidR="00363FED">
          <w:rPr>
            <w:rStyle w:val="Lienhypertexte"/>
          </w:rPr>
          <w:t>https://stackoverflow.com/</w:t>
        </w:r>
      </w:hyperlink>
    </w:p>
    <w:p w:rsidR="00363FED" w:rsidRDefault="00990AB4" w:rsidP="00363FED">
      <w:pPr>
        <w:pStyle w:val="Paragraphedeliste"/>
        <w:numPr>
          <w:ilvl w:val="0"/>
          <w:numId w:val="44"/>
        </w:numPr>
      </w:pPr>
      <w:hyperlink r:id="rId20" w:history="1">
        <w:r w:rsidR="00363FED">
          <w:rPr>
            <w:rStyle w:val="Lienhypertexte"/>
          </w:rPr>
          <w:t>https://www.php.net/</w:t>
        </w:r>
      </w:hyperlink>
    </w:p>
    <w:p w:rsidR="00363FED" w:rsidRDefault="00990AB4" w:rsidP="00363FED">
      <w:pPr>
        <w:pStyle w:val="Paragraphedeliste"/>
        <w:numPr>
          <w:ilvl w:val="0"/>
          <w:numId w:val="44"/>
        </w:numPr>
      </w:pPr>
      <w:hyperlink r:id="rId21" w:history="1">
        <w:r w:rsidR="00363FED">
          <w:rPr>
            <w:rStyle w:val="Lienhypertexte"/>
          </w:rPr>
          <w:t>https://www.w3schools.com/</w:t>
        </w:r>
      </w:hyperlink>
    </w:p>
    <w:p w:rsidR="00B369DE" w:rsidRDefault="00B369DE" w:rsidP="00B369DE">
      <w:r>
        <w:t>Aide externe :</w:t>
      </w:r>
    </w:p>
    <w:p w:rsidR="00B369DE" w:rsidRDefault="00B369DE" w:rsidP="00B369DE">
      <w:pPr>
        <w:pStyle w:val="Paragraphedeliste"/>
        <w:numPr>
          <w:ilvl w:val="0"/>
          <w:numId w:val="44"/>
        </w:numPr>
      </w:pPr>
      <w:proofErr w:type="spellStart"/>
      <w:proofErr w:type="gramStart"/>
      <w:r>
        <w:t>Mr.Chavey</w:t>
      </w:r>
      <w:proofErr w:type="spellEnd"/>
      <w:r>
        <w:t>(</w:t>
      </w:r>
      <w:proofErr w:type="gramEnd"/>
      <w:r>
        <w:t>professeur)</w:t>
      </w:r>
    </w:p>
    <w:p w:rsidR="00B369DE" w:rsidRDefault="00B369DE" w:rsidP="00B369DE">
      <w:pPr>
        <w:pStyle w:val="Paragraphedeliste"/>
        <w:numPr>
          <w:ilvl w:val="0"/>
          <w:numId w:val="44"/>
        </w:numPr>
      </w:pPr>
      <w:proofErr w:type="spellStart"/>
      <w:r>
        <w:t>Mr.Carrel</w:t>
      </w:r>
      <w:proofErr w:type="spellEnd"/>
      <w:r w:rsidRPr="00B369DE">
        <w:t xml:space="preserve"> </w:t>
      </w:r>
      <w:r>
        <w:t>(professeur)</w:t>
      </w:r>
    </w:p>
    <w:p w:rsidR="00B369DE" w:rsidRPr="00363FED" w:rsidRDefault="00B369DE" w:rsidP="00B369DE">
      <w:pPr>
        <w:pStyle w:val="Paragraphedeliste"/>
        <w:numPr>
          <w:ilvl w:val="0"/>
          <w:numId w:val="44"/>
        </w:numPr>
      </w:pPr>
      <w:proofErr w:type="spellStart"/>
      <w:r>
        <w:t>Mr.Roland</w:t>
      </w:r>
      <w:proofErr w:type="spellEnd"/>
      <w:r>
        <w:t xml:space="preserve"> (Collègue) </w:t>
      </w:r>
    </w:p>
    <w:sectPr w:rsidR="00B369DE" w:rsidRPr="00363FED" w:rsidSect="00F63391">
      <w:headerReference w:type="default" r:id="rId22"/>
      <w:footerReference w:type="default" r:id="rId23"/>
      <w:pgSz w:w="11906" w:h="16838" w:code="9"/>
      <w:pgMar w:top="1418" w:right="1418" w:bottom="1418" w:left="1418" w:header="720" w:footer="720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043C" w:rsidRDefault="004C043C">
      <w:r>
        <w:separator/>
      </w:r>
    </w:p>
  </w:endnote>
  <w:endnote w:type="continuationSeparator" w:id="0">
    <w:p w:rsidR="004C043C" w:rsidRDefault="004C04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2183" w:rsidRDefault="00D27737">
    <w:pPr>
      <w:pStyle w:val="Pieddepage"/>
      <w:pBdr>
        <w:top w:val="single" w:sz="4" w:space="1" w:color="auto"/>
      </w:pBdr>
    </w:pPr>
    <w:r>
      <w:t>Benoit Pierrehumbert &amp; Simon Cuany</w:t>
    </w:r>
    <w:r w:rsidR="00DB2183">
      <w:tab/>
    </w:r>
    <w:r w:rsidR="00990AB4">
      <w:rPr>
        <w:rStyle w:val="Numrodepage"/>
      </w:rPr>
      <w:fldChar w:fldCharType="begin"/>
    </w:r>
    <w:r w:rsidR="00DB2183">
      <w:rPr>
        <w:rStyle w:val="Numrodepage"/>
      </w:rPr>
      <w:instrText xml:space="preserve"> PAGE </w:instrText>
    </w:r>
    <w:r w:rsidR="00990AB4">
      <w:rPr>
        <w:rStyle w:val="Numrodepage"/>
      </w:rPr>
      <w:fldChar w:fldCharType="separate"/>
    </w:r>
    <w:r w:rsidR="00351EF5">
      <w:rPr>
        <w:rStyle w:val="Numrodepage"/>
        <w:noProof/>
      </w:rPr>
      <w:t>2</w:t>
    </w:r>
    <w:r w:rsidR="00990AB4">
      <w:rPr>
        <w:rStyle w:val="Numrodepage"/>
      </w:rPr>
      <w:fldChar w:fldCharType="end"/>
    </w:r>
    <w:r w:rsidR="00DB2183">
      <w:tab/>
    </w:r>
    <w:fldSimple w:instr=" SAVEDATE  \* MERGEFORMAT ">
      <w:r w:rsidR="00172C20">
        <w:rPr>
          <w:noProof/>
        </w:rPr>
        <w:t>06/04/2020 17:21:00</w:t>
      </w:r>
    </w:fldSimple>
    <w:r w:rsidR="00DB2183">
      <w:rPr>
        <w:rStyle w:val="Numrodepage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043C" w:rsidRDefault="004C043C">
      <w:r>
        <w:separator/>
      </w:r>
    </w:p>
  </w:footnote>
  <w:footnote w:type="continuationSeparator" w:id="0">
    <w:p w:rsidR="004C043C" w:rsidRDefault="004C043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458" w:rsidRDefault="002C6F74" w:rsidP="00DB2183">
    <w:pPr>
      <w:pStyle w:val="En-tte"/>
      <w:pBdr>
        <w:bottom w:val="single" w:sz="4" w:space="1" w:color="auto"/>
      </w:pBdr>
      <w:jc w:val="center"/>
      <w:rPr>
        <w:rFonts w:ascii="Impact" w:hAnsi="Impact"/>
        <w:b/>
        <w:bCs/>
        <w:noProof/>
        <w:sz w:val="36"/>
        <w:u w:val="single"/>
      </w:rPr>
    </w:pPr>
    <w:r>
      <w:rPr>
        <w:noProof/>
        <w:lang w:val="fr-CH" w:eastAsia="fr-CH"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127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B2458">
      <w:rPr>
        <w:rFonts w:ascii="Impact" w:hAnsi="Impact"/>
        <w:b/>
        <w:bCs/>
        <w:noProof/>
        <w:sz w:val="36"/>
        <w:u w:val="single"/>
      </w:rPr>
      <w:t>Globoscope</w:t>
    </w:r>
  </w:p>
  <w:p w:rsidR="00DB2183" w:rsidRDefault="00DB2183" w:rsidP="00BB2458">
    <w:pPr>
      <w:pStyle w:val="En-tte"/>
      <w:pBdr>
        <w:bottom w:val="single" w:sz="4" w:space="1" w:color="auto"/>
      </w:pBdr>
      <w:rPr>
        <w:rFonts w:ascii="Impact" w:hAnsi="Impact"/>
        <w:sz w:val="36"/>
      </w:rPr>
    </w:pPr>
  </w:p>
  <w:p w:rsidR="00DB2183" w:rsidRDefault="00DB2183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65E6597"/>
    <w:multiLevelType w:val="hybridMultilevel"/>
    <w:tmpl w:val="1E3EB10C"/>
    <w:lvl w:ilvl="0" w:tplc="100C000F">
      <w:start w:val="1"/>
      <w:numFmt w:val="decimal"/>
      <w:lvlText w:val="%1."/>
      <w:lvlJc w:val="left"/>
      <w:pPr>
        <w:ind w:left="1146" w:hanging="360"/>
      </w:pPr>
    </w:lvl>
    <w:lvl w:ilvl="1" w:tplc="100C0019" w:tentative="1">
      <w:start w:val="1"/>
      <w:numFmt w:val="lowerLetter"/>
      <w:lvlText w:val="%2."/>
      <w:lvlJc w:val="left"/>
      <w:pPr>
        <w:ind w:left="1866" w:hanging="360"/>
      </w:pPr>
    </w:lvl>
    <w:lvl w:ilvl="2" w:tplc="100C001B" w:tentative="1">
      <w:start w:val="1"/>
      <w:numFmt w:val="lowerRoman"/>
      <w:lvlText w:val="%3."/>
      <w:lvlJc w:val="right"/>
      <w:pPr>
        <w:ind w:left="2586" w:hanging="180"/>
      </w:pPr>
    </w:lvl>
    <w:lvl w:ilvl="3" w:tplc="100C000F" w:tentative="1">
      <w:start w:val="1"/>
      <w:numFmt w:val="decimal"/>
      <w:lvlText w:val="%4."/>
      <w:lvlJc w:val="left"/>
      <w:pPr>
        <w:ind w:left="3306" w:hanging="360"/>
      </w:pPr>
    </w:lvl>
    <w:lvl w:ilvl="4" w:tplc="100C0019" w:tentative="1">
      <w:start w:val="1"/>
      <w:numFmt w:val="lowerLetter"/>
      <w:lvlText w:val="%5."/>
      <w:lvlJc w:val="left"/>
      <w:pPr>
        <w:ind w:left="4026" w:hanging="360"/>
      </w:pPr>
    </w:lvl>
    <w:lvl w:ilvl="5" w:tplc="100C001B" w:tentative="1">
      <w:start w:val="1"/>
      <w:numFmt w:val="lowerRoman"/>
      <w:lvlText w:val="%6."/>
      <w:lvlJc w:val="right"/>
      <w:pPr>
        <w:ind w:left="4746" w:hanging="180"/>
      </w:pPr>
    </w:lvl>
    <w:lvl w:ilvl="6" w:tplc="100C000F" w:tentative="1">
      <w:start w:val="1"/>
      <w:numFmt w:val="decimal"/>
      <w:lvlText w:val="%7."/>
      <w:lvlJc w:val="left"/>
      <w:pPr>
        <w:ind w:left="5466" w:hanging="360"/>
      </w:pPr>
    </w:lvl>
    <w:lvl w:ilvl="7" w:tplc="100C0019" w:tentative="1">
      <w:start w:val="1"/>
      <w:numFmt w:val="lowerLetter"/>
      <w:lvlText w:val="%8."/>
      <w:lvlJc w:val="left"/>
      <w:pPr>
        <w:ind w:left="6186" w:hanging="360"/>
      </w:pPr>
    </w:lvl>
    <w:lvl w:ilvl="8" w:tplc="100C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B3500A"/>
    <w:multiLevelType w:val="hybridMultilevel"/>
    <w:tmpl w:val="BBCCF268"/>
    <w:lvl w:ilvl="0" w:tplc="0E0C3A52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CB7601"/>
    <w:multiLevelType w:val="hybridMultilevel"/>
    <w:tmpl w:val="8EC8F1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19437E"/>
    <w:multiLevelType w:val="hybridMultilevel"/>
    <w:tmpl w:val="F1C850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1">
    <w:nsid w:val="1C9116E9"/>
    <w:multiLevelType w:val="hybridMultilevel"/>
    <w:tmpl w:val="E4180832"/>
    <w:lvl w:ilvl="0" w:tplc="0E0C3A52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>
    <w:nsid w:val="29960EA8"/>
    <w:multiLevelType w:val="hybridMultilevel"/>
    <w:tmpl w:val="D8548D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4B7566"/>
    <w:multiLevelType w:val="hybridMultilevel"/>
    <w:tmpl w:val="500EA3AA"/>
    <w:lvl w:ilvl="0" w:tplc="10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DD70FD"/>
    <w:multiLevelType w:val="hybridMultilevel"/>
    <w:tmpl w:val="D49CF8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0">
    <w:nsid w:val="45EB0AAE"/>
    <w:multiLevelType w:val="multilevel"/>
    <w:tmpl w:val="3E0A631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>
    <w:nsid w:val="474607B5"/>
    <w:multiLevelType w:val="hybridMultilevel"/>
    <w:tmpl w:val="53FC6BC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BC6456"/>
    <w:multiLevelType w:val="hybridMultilevel"/>
    <w:tmpl w:val="EB6C14D8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>
    <w:nsid w:val="55A573BD"/>
    <w:multiLevelType w:val="hybridMultilevel"/>
    <w:tmpl w:val="F864D77A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>
    <w:nsid w:val="59C7756E"/>
    <w:multiLevelType w:val="hybridMultilevel"/>
    <w:tmpl w:val="B6C4F79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B0F0972"/>
    <w:multiLevelType w:val="hybridMultilevel"/>
    <w:tmpl w:val="39D06E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F465D"/>
    <w:multiLevelType w:val="hybridMultilevel"/>
    <w:tmpl w:val="343C6A08"/>
    <w:lvl w:ilvl="0" w:tplc="378C4980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10E1A53"/>
    <w:multiLevelType w:val="hybridMultilevel"/>
    <w:tmpl w:val="7DC2057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1931FCC"/>
    <w:multiLevelType w:val="hybridMultilevel"/>
    <w:tmpl w:val="FFC03826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3190095"/>
    <w:multiLevelType w:val="hybridMultilevel"/>
    <w:tmpl w:val="136EA2F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4BC4B48"/>
    <w:multiLevelType w:val="hybridMultilevel"/>
    <w:tmpl w:val="7C483332"/>
    <w:lvl w:ilvl="0" w:tplc="0E0C3A52">
      <w:start w:val="3"/>
      <w:numFmt w:val="bullet"/>
      <w:lvlText w:val="-"/>
      <w:lvlJc w:val="left"/>
      <w:pPr>
        <w:ind w:left="1497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37">
    <w:nsid w:val="67CE1D76"/>
    <w:multiLevelType w:val="hybridMultilevel"/>
    <w:tmpl w:val="E97A875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5D36AD"/>
    <w:multiLevelType w:val="hybridMultilevel"/>
    <w:tmpl w:val="A418D52C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6D63472C"/>
    <w:multiLevelType w:val="hybridMultilevel"/>
    <w:tmpl w:val="655018F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1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2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4">
    <w:nsid w:val="7B4140D0"/>
    <w:multiLevelType w:val="hybridMultilevel"/>
    <w:tmpl w:val="6CE05BB2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7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F2C0995"/>
    <w:multiLevelType w:val="hybridMultilevel"/>
    <w:tmpl w:val="87FC702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2"/>
  </w:num>
  <w:num w:numId="3">
    <w:abstractNumId w:val="10"/>
  </w:num>
  <w:num w:numId="4">
    <w:abstractNumId w:val="41"/>
  </w:num>
  <w:num w:numId="5">
    <w:abstractNumId w:val="25"/>
  </w:num>
  <w:num w:numId="6">
    <w:abstractNumId w:val="12"/>
  </w:num>
  <w:num w:numId="7">
    <w:abstractNumId w:val="28"/>
  </w:num>
  <w:num w:numId="8">
    <w:abstractNumId w:val="46"/>
  </w:num>
  <w:num w:numId="9">
    <w:abstractNumId w:val="7"/>
  </w:num>
  <w:num w:numId="10">
    <w:abstractNumId w:val="18"/>
  </w:num>
  <w:num w:numId="11">
    <w:abstractNumId w:val="24"/>
  </w:num>
  <w:num w:numId="12">
    <w:abstractNumId w:val="19"/>
  </w:num>
  <w:num w:numId="13">
    <w:abstractNumId w:val="40"/>
  </w:num>
  <w:num w:numId="14">
    <w:abstractNumId w:val="0"/>
  </w:num>
  <w:num w:numId="15">
    <w:abstractNumId w:val="3"/>
  </w:num>
  <w:num w:numId="16">
    <w:abstractNumId w:val="16"/>
  </w:num>
  <w:num w:numId="17">
    <w:abstractNumId w:val="8"/>
  </w:num>
  <w:num w:numId="18">
    <w:abstractNumId w:val="45"/>
  </w:num>
  <w:num w:numId="19">
    <w:abstractNumId w:val="32"/>
  </w:num>
  <w:num w:numId="20">
    <w:abstractNumId w:val="47"/>
  </w:num>
  <w:num w:numId="21">
    <w:abstractNumId w:val="27"/>
  </w:num>
  <w:num w:numId="22">
    <w:abstractNumId w:val="42"/>
  </w:num>
  <w:num w:numId="23">
    <w:abstractNumId w:val="15"/>
  </w:num>
  <w:num w:numId="24">
    <w:abstractNumId w:val="23"/>
  </w:num>
  <w:num w:numId="25">
    <w:abstractNumId w:val="6"/>
  </w:num>
  <w:num w:numId="26">
    <w:abstractNumId w:val="20"/>
  </w:num>
  <w:num w:numId="27">
    <w:abstractNumId w:val="13"/>
  </w:num>
  <w:num w:numId="28">
    <w:abstractNumId w:val="30"/>
  </w:num>
  <w:num w:numId="29">
    <w:abstractNumId w:val="9"/>
  </w:num>
  <w:num w:numId="30">
    <w:abstractNumId w:val="33"/>
  </w:num>
  <w:num w:numId="31">
    <w:abstractNumId w:val="5"/>
  </w:num>
  <w:num w:numId="32">
    <w:abstractNumId w:val="37"/>
  </w:num>
  <w:num w:numId="33">
    <w:abstractNumId w:val="29"/>
  </w:num>
  <w:num w:numId="34">
    <w:abstractNumId w:val="14"/>
  </w:num>
  <w:num w:numId="35">
    <w:abstractNumId w:val="44"/>
  </w:num>
  <w:num w:numId="36">
    <w:abstractNumId w:val="26"/>
  </w:num>
  <w:num w:numId="37">
    <w:abstractNumId w:val="17"/>
  </w:num>
  <w:num w:numId="38">
    <w:abstractNumId w:val="22"/>
  </w:num>
  <w:num w:numId="39">
    <w:abstractNumId w:val="1"/>
  </w:num>
  <w:num w:numId="40">
    <w:abstractNumId w:val="39"/>
  </w:num>
  <w:num w:numId="41">
    <w:abstractNumId w:val="34"/>
  </w:num>
  <w:num w:numId="42">
    <w:abstractNumId w:val="38"/>
  </w:num>
  <w:num w:numId="43">
    <w:abstractNumId w:val="31"/>
  </w:num>
  <w:num w:numId="44">
    <w:abstractNumId w:val="11"/>
  </w:num>
  <w:num w:numId="45">
    <w:abstractNumId w:val="4"/>
  </w:num>
  <w:num w:numId="46">
    <w:abstractNumId w:val="36"/>
  </w:num>
  <w:num w:numId="47">
    <w:abstractNumId w:val="48"/>
  </w:num>
  <w:num w:numId="48">
    <w:abstractNumId w:val="35"/>
  </w:num>
  <w:num w:numId="49">
    <w:abstractNumId w:val="21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embedSystemFonts/>
  <w:proofState w:spelling="clean" w:grammar="clean"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/>
  <w:rsids>
    <w:rsidRoot w:val="00BB2458"/>
    <w:rsid w:val="00046B84"/>
    <w:rsid w:val="0005613A"/>
    <w:rsid w:val="0008328F"/>
    <w:rsid w:val="000C7908"/>
    <w:rsid w:val="00106180"/>
    <w:rsid w:val="00124E46"/>
    <w:rsid w:val="00172C20"/>
    <w:rsid w:val="00172C7C"/>
    <w:rsid w:val="00175A16"/>
    <w:rsid w:val="00183D60"/>
    <w:rsid w:val="001B7271"/>
    <w:rsid w:val="001B7C29"/>
    <w:rsid w:val="001C03BE"/>
    <w:rsid w:val="001E38E2"/>
    <w:rsid w:val="001F3FBE"/>
    <w:rsid w:val="001F6623"/>
    <w:rsid w:val="00203788"/>
    <w:rsid w:val="00205685"/>
    <w:rsid w:val="00212505"/>
    <w:rsid w:val="00213BB2"/>
    <w:rsid w:val="00232E9F"/>
    <w:rsid w:val="0024287C"/>
    <w:rsid w:val="00245601"/>
    <w:rsid w:val="002618B6"/>
    <w:rsid w:val="00274746"/>
    <w:rsid w:val="00281546"/>
    <w:rsid w:val="00297836"/>
    <w:rsid w:val="002A1DB5"/>
    <w:rsid w:val="002B1F85"/>
    <w:rsid w:val="002C42CF"/>
    <w:rsid w:val="002C4C01"/>
    <w:rsid w:val="002C6F74"/>
    <w:rsid w:val="002E5622"/>
    <w:rsid w:val="002F39FF"/>
    <w:rsid w:val="00300590"/>
    <w:rsid w:val="003328AE"/>
    <w:rsid w:val="00337744"/>
    <w:rsid w:val="0034234C"/>
    <w:rsid w:val="00351EF5"/>
    <w:rsid w:val="00360243"/>
    <w:rsid w:val="003609D4"/>
    <w:rsid w:val="00363FED"/>
    <w:rsid w:val="00371ECE"/>
    <w:rsid w:val="00373E0A"/>
    <w:rsid w:val="00376A4A"/>
    <w:rsid w:val="003842C5"/>
    <w:rsid w:val="00387E54"/>
    <w:rsid w:val="003E664C"/>
    <w:rsid w:val="003F2179"/>
    <w:rsid w:val="0040128D"/>
    <w:rsid w:val="00430DEE"/>
    <w:rsid w:val="00432F3D"/>
    <w:rsid w:val="0045013D"/>
    <w:rsid w:val="004502D9"/>
    <w:rsid w:val="0049659A"/>
    <w:rsid w:val="004C043C"/>
    <w:rsid w:val="004C1895"/>
    <w:rsid w:val="004C38FB"/>
    <w:rsid w:val="004D2F9B"/>
    <w:rsid w:val="004E015F"/>
    <w:rsid w:val="004E1DA6"/>
    <w:rsid w:val="004F521F"/>
    <w:rsid w:val="005143EF"/>
    <w:rsid w:val="00533AB9"/>
    <w:rsid w:val="00560416"/>
    <w:rsid w:val="00577704"/>
    <w:rsid w:val="00591119"/>
    <w:rsid w:val="00597D75"/>
    <w:rsid w:val="005A52EB"/>
    <w:rsid w:val="005B43CB"/>
    <w:rsid w:val="005C61C1"/>
    <w:rsid w:val="005E1E76"/>
    <w:rsid w:val="005F2769"/>
    <w:rsid w:val="006060A3"/>
    <w:rsid w:val="006226C6"/>
    <w:rsid w:val="006230C7"/>
    <w:rsid w:val="0063495B"/>
    <w:rsid w:val="00641AD2"/>
    <w:rsid w:val="00647782"/>
    <w:rsid w:val="00653760"/>
    <w:rsid w:val="006679E6"/>
    <w:rsid w:val="00682F47"/>
    <w:rsid w:val="00684B3D"/>
    <w:rsid w:val="006B3188"/>
    <w:rsid w:val="006E2C58"/>
    <w:rsid w:val="006F2F14"/>
    <w:rsid w:val="006F7F32"/>
    <w:rsid w:val="007124F2"/>
    <w:rsid w:val="00716E7F"/>
    <w:rsid w:val="00726EB7"/>
    <w:rsid w:val="00734986"/>
    <w:rsid w:val="0075205B"/>
    <w:rsid w:val="0076568A"/>
    <w:rsid w:val="007676A0"/>
    <w:rsid w:val="00782186"/>
    <w:rsid w:val="00791020"/>
    <w:rsid w:val="00797537"/>
    <w:rsid w:val="007A2CC8"/>
    <w:rsid w:val="007C53D3"/>
    <w:rsid w:val="007F7447"/>
    <w:rsid w:val="00810BC9"/>
    <w:rsid w:val="00811908"/>
    <w:rsid w:val="00813EDC"/>
    <w:rsid w:val="008262BB"/>
    <w:rsid w:val="0083170D"/>
    <w:rsid w:val="008658D9"/>
    <w:rsid w:val="00895B96"/>
    <w:rsid w:val="008B1EAB"/>
    <w:rsid w:val="008D7200"/>
    <w:rsid w:val="009319BC"/>
    <w:rsid w:val="009346B0"/>
    <w:rsid w:val="00964841"/>
    <w:rsid w:val="00990AB4"/>
    <w:rsid w:val="00992256"/>
    <w:rsid w:val="009A0DDA"/>
    <w:rsid w:val="009F121E"/>
    <w:rsid w:val="009F64CF"/>
    <w:rsid w:val="00A14804"/>
    <w:rsid w:val="00A3062E"/>
    <w:rsid w:val="00A55A0E"/>
    <w:rsid w:val="00A607B9"/>
    <w:rsid w:val="00A70F6A"/>
    <w:rsid w:val="00A76C09"/>
    <w:rsid w:val="00A92BCC"/>
    <w:rsid w:val="00AA0785"/>
    <w:rsid w:val="00AE470C"/>
    <w:rsid w:val="00AF7B99"/>
    <w:rsid w:val="00B11DD8"/>
    <w:rsid w:val="00B263B7"/>
    <w:rsid w:val="00B31079"/>
    <w:rsid w:val="00B369DE"/>
    <w:rsid w:val="00B557E4"/>
    <w:rsid w:val="00B673BB"/>
    <w:rsid w:val="00B9358C"/>
    <w:rsid w:val="00BA0FF8"/>
    <w:rsid w:val="00BB2458"/>
    <w:rsid w:val="00BE04A9"/>
    <w:rsid w:val="00C10541"/>
    <w:rsid w:val="00C315ED"/>
    <w:rsid w:val="00C505B1"/>
    <w:rsid w:val="00C73E23"/>
    <w:rsid w:val="00C85B1A"/>
    <w:rsid w:val="00C930E9"/>
    <w:rsid w:val="00CB3227"/>
    <w:rsid w:val="00CD19ED"/>
    <w:rsid w:val="00CD212A"/>
    <w:rsid w:val="00CF39A8"/>
    <w:rsid w:val="00CF68EE"/>
    <w:rsid w:val="00D069EA"/>
    <w:rsid w:val="00D120DE"/>
    <w:rsid w:val="00D14A10"/>
    <w:rsid w:val="00D23E24"/>
    <w:rsid w:val="00D27737"/>
    <w:rsid w:val="00D35DA3"/>
    <w:rsid w:val="00D57065"/>
    <w:rsid w:val="00D94125"/>
    <w:rsid w:val="00DA4CCB"/>
    <w:rsid w:val="00DB2183"/>
    <w:rsid w:val="00DB4900"/>
    <w:rsid w:val="00E109AA"/>
    <w:rsid w:val="00E30CDF"/>
    <w:rsid w:val="00E42F56"/>
    <w:rsid w:val="00E60345"/>
    <w:rsid w:val="00E63311"/>
    <w:rsid w:val="00EB0B1A"/>
    <w:rsid w:val="00EB0B41"/>
    <w:rsid w:val="00ED3A54"/>
    <w:rsid w:val="00ED50C4"/>
    <w:rsid w:val="00ED7BE6"/>
    <w:rsid w:val="00F028FF"/>
    <w:rsid w:val="00F2023D"/>
    <w:rsid w:val="00F275D3"/>
    <w:rsid w:val="00F4663F"/>
    <w:rsid w:val="00F53ED8"/>
    <w:rsid w:val="00F63391"/>
    <w:rsid w:val="00FC02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3495B"/>
    <w:rPr>
      <w:rFonts w:ascii="Arial" w:hAnsi="Arial"/>
      <w:sz w:val="24"/>
    </w:rPr>
  </w:style>
  <w:style w:type="paragraph" w:styleId="Titre1">
    <w:name w:val="heading 1"/>
    <w:basedOn w:val="Normal"/>
    <w:next w:val="Normal"/>
    <w:qFormat/>
    <w:rsid w:val="0063495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rsid w:val="0063495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rsid w:val="0063495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rsid w:val="004C1895"/>
    <w:pPr>
      <w:keepNext/>
      <w:ind w:left="284"/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rsid w:val="0063495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rsid w:val="0063495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rsid w:val="0063495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rsid w:val="0063495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rsid w:val="0063495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sid w:val="0063495B"/>
    <w:rPr>
      <w:snapToGrid w:val="0"/>
      <w:lang w:val="de-DE" w:eastAsia="de-DE"/>
    </w:rPr>
  </w:style>
  <w:style w:type="paragraph" w:customStyle="1" w:styleId="OmniPage4">
    <w:name w:val="OmniPage #4"/>
    <w:basedOn w:val="Normal"/>
    <w:rsid w:val="0063495B"/>
    <w:rPr>
      <w:snapToGrid w:val="0"/>
      <w:lang w:val="de-DE" w:eastAsia="de-DE"/>
    </w:rPr>
  </w:style>
  <w:style w:type="paragraph" w:customStyle="1" w:styleId="OmniPage5">
    <w:name w:val="OmniPage #5"/>
    <w:basedOn w:val="Normal"/>
    <w:rsid w:val="0063495B"/>
    <w:rPr>
      <w:snapToGrid w:val="0"/>
      <w:lang w:val="de-DE" w:eastAsia="de-DE"/>
    </w:rPr>
  </w:style>
  <w:style w:type="paragraph" w:customStyle="1" w:styleId="OmniPage1">
    <w:name w:val="OmniPage #1"/>
    <w:basedOn w:val="Normal"/>
    <w:rsid w:val="0063495B"/>
    <w:rPr>
      <w:snapToGrid w:val="0"/>
      <w:lang w:val="de-DE" w:eastAsia="de-DE"/>
    </w:rPr>
  </w:style>
  <w:style w:type="paragraph" w:customStyle="1" w:styleId="OmniPage2">
    <w:name w:val="OmniPage #2"/>
    <w:basedOn w:val="Normal"/>
    <w:rsid w:val="0063495B"/>
    <w:rPr>
      <w:snapToGrid w:val="0"/>
      <w:lang w:val="de-DE" w:eastAsia="de-DE"/>
    </w:rPr>
  </w:style>
  <w:style w:type="paragraph" w:customStyle="1" w:styleId="OmniPage6">
    <w:name w:val="OmniPage #6"/>
    <w:basedOn w:val="Normal"/>
    <w:rsid w:val="0063495B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rsid w:val="0063495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63495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63495B"/>
    <w:pPr>
      <w:ind w:left="400"/>
    </w:pPr>
  </w:style>
  <w:style w:type="paragraph" w:styleId="TM4">
    <w:name w:val="toc 4"/>
    <w:basedOn w:val="Normal"/>
    <w:next w:val="Normal"/>
    <w:autoRedefine/>
    <w:semiHidden/>
    <w:rsid w:val="0063495B"/>
    <w:pPr>
      <w:ind w:left="600"/>
    </w:pPr>
  </w:style>
  <w:style w:type="paragraph" w:styleId="TM5">
    <w:name w:val="toc 5"/>
    <w:basedOn w:val="Normal"/>
    <w:next w:val="Normal"/>
    <w:autoRedefine/>
    <w:semiHidden/>
    <w:rsid w:val="0063495B"/>
    <w:pPr>
      <w:ind w:left="800"/>
    </w:pPr>
  </w:style>
  <w:style w:type="paragraph" w:styleId="TM6">
    <w:name w:val="toc 6"/>
    <w:basedOn w:val="Normal"/>
    <w:next w:val="Normal"/>
    <w:autoRedefine/>
    <w:semiHidden/>
    <w:rsid w:val="0063495B"/>
    <w:pPr>
      <w:ind w:left="1000"/>
    </w:pPr>
  </w:style>
  <w:style w:type="paragraph" w:styleId="TM7">
    <w:name w:val="toc 7"/>
    <w:basedOn w:val="Normal"/>
    <w:next w:val="Normal"/>
    <w:autoRedefine/>
    <w:semiHidden/>
    <w:rsid w:val="0063495B"/>
    <w:pPr>
      <w:ind w:left="1200"/>
    </w:pPr>
  </w:style>
  <w:style w:type="paragraph" w:styleId="TM8">
    <w:name w:val="toc 8"/>
    <w:basedOn w:val="Normal"/>
    <w:next w:val="Normal"/>
    <w:autoRedefine/>
    <w:semiHidden/>
    <w:rsid w:val="0063495B"/>
    <w:pPr>
      <w:ind w:left="1400"/>
    </w:pPr>
  </w:style>
  <w:style w:type="paragraph" w:styleId="TM9">
    <w:name w:val="toc 9"/>
    <w:basedOn w:val="Normal"/>
    <w:next w:val="Normal"/>
    <w:autoRedefine/>
    <w:semiHidden/>
    <w:rsid w:val="0063495B"/>
    <w:pPr>
      <w:ind w:left="1600"/>
    </w:pPr>
  </w:style>
  <w:style w:type="paragraph" w:styleId="En-tte">
    <w:name w:val="header"/>
    <w:basedOn w:val="Normal"/>
    <w:rsid w:val="0063495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63495B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63495B"/>
  </w:style>
  <w:style w:type="paragraph" w:customStyle="1" w:styleId="OmniPage7">
    <w:name w:val="OmniPage #7"/>
    <w:basedOn w:val="Normal"/>
    <w:rsid w:val="0063495B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sid w:val="0063495B"/>
    <w:rPr>
      <w:b/>
    </w:rPr>
  </w:style>
  <w:style w:type="paragraph" w:styleId="Corpsdetexte2">
    <w:name w:val="Body Text 2"/>
    <w:basedOn w:val="Normal"/>
    <w:rsid w:val="0063495B"/>
    <w:pPr>
      <w:jc w:val="center"/>
    </w:pPr>
  </w:style>
  <w:style w:type="paragraph" w:styleId="Corpsdetexte3">
    <w:name w:val="Body Text 3"/>
    <w:basedOn w:val="Normal"/>
    <w:rsid w:val="0063495B"/>
    <w:rPr>
      <w:u w:val="single"/>
    </w:rPr>
  </w:style>
  <w:style w:type="paragraph" w:styleId="NormalWeb">
    <w:name w:val="Normal (Web)"/>
    <w:basedOn w:val="Normal"/>
    <w:rsid w:val="0063495B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rsid w:val="0063495B"/>
    <w:pPr>
      <w:ind w:left="72"/>
    </w:pPr>
  </w:style>
  <w:style w:type="paragraph" w:customStyle="1" w:styleId="H2">
    <w:name w:val="H2"/>
    <w:basedOn w:val="Normal"/>
    <w:next w:val="Normal"/>
    <w:rsid w:val="0063495B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sid w:val="0063495B"/>
    <w:rPr>
      <w:b/>
    </w:rPr>
  </w:style>
  <w:style w:type="character" w:styleId="Lienhypertexte">
    <w:name w:val="Hyperlink"/>
    <w:uiPriority w:val="99"/>
    <w:rsid w:val="0063495B"/>
    <w:rPr>
      <w:color w:val="0000FF"/>
      <w:u w:val="single"/>
    </w:rPr>
  </w:style>
  <w:style w:type="character" w:styleId="Lienhypertextesuivivisit">
    <w:name w:val="FollowedHyperlink"/>
    <w:rsid w:val="0063495B"/>
    <w:rPr>
      <w:color w:val="800080"/>
      <w:u w:val="single"/>
    </w:rPr>
  </w:style>
  <w:style w:type="character" w:styleId="Accentuation">
    <w:name w:val="Emphasis"/>
    <w:qFormat/>
    <w:rsid w:val="0063495B"/>
    <w:rPr>
      <w:i/>
      <w:iCs/>
    </w:rPr>
  </w:style>
  <w:style w:type="table" w:styleId="Grilledutableau">
    <w:name w:val="Table Grid"/>
    <w:basedOn w:val="TableauNormal"/>
    <w:rsid w:val="007C53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Paragraphedeliste">
    <w:name w:val="List Paragraph"/>
    <w:basedOn w:val="Normal"/>
    <w:uiPriority w:val="72"/>
    <w:rsid w:val="00C10541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369DE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Cs w:val="28"/>
      <w:u w:val="none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66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Benoit.pierrehumbert@cpnv.ch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www.w3schools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php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imon.cuany@cpnv.ch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mailto:Benoit.pierrehumbert@cpnv.ch" TargetMode="External"/><Relationship Id="rId19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Jean-philippe.chavey@cpnv.ch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d\Desktop\ProjetWeb%20Documentation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104F56-4892-48D8-94BF-BE8C59024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ProjetWeb Documentation.dotx</Template>
  <TotalTime>1304</TotalTime>
  <Pages>6</Pages>
  <Words>891</Words>
  <Characters>4903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5783</CharactersWithSpaces>
  <SharedDoc>false</SharedDoc>
  <HLinks>
    <vt:vector size="162" baseType="variant"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_Toc523213704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_Toc523213703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_Toc523213702</vt:lpwstr>
      </vt:variant>
      <vt:variant>
        <vt:i4>1310768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_Toc523213701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_Toc523213700</vt:lpwstr>
      </vt:variant>
      <vt:variant>
        <vt:i4>1900593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_Toc523213699</vt:lpwstr>
      </vt:variant>
      <vt:variant>
        <vt:i4>1900593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_Toc523213698</vt:lpwstr>
      </vt:variant>
      <vt:variant>
        <vt:i4>1900593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_Toc523213697</vt:lpwstr>
      </vt:variant>
      <vt:variant>
        <vt:i4>1900593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_Toc523213696</vt:lpwstr>
      </vt:variant>
      <vt:variant>
        <vt:i4>1900593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_Toc523213695</vt:lpwstr>
      </vt:variant>
      <vt:variant>
        <vt:i4>1900593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_Toc523213694</vt:lpwstr>
      </vt:variant>
      <vt:variant>
        <vt:i4>1900593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_Toc523213693</vt:lpwstr>
      </vt:variant>
      <vt:variant>
        <vt:i4>1900593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_Toc523213692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_Toc523213691</vt:lpwstr>
      </vt:variant>
      <vt:variant>
        <vt:i4>1900593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_Toc523213690</vt:lpwstr>
      </vt:variant>
      <vt:variant>
        <vt:i4>1835057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_Toc523213689</vt:lpwstr>
      </vt:variant>
      <vt:variant>
        <vt:i4>1835057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_Toc523213688</vt:lpwstr>
      </vt:variant>
      <vt:variant>
        <vt:i4>1835057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_Toc523213687</vt:lpwstr>
      </vt:variant>
      <vt:variant>
        <vt:i4>1835057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_Toc523213686</vt:lpwstr>
      </vt:variant>
      <vt:variant>
        <vt:i4>1835057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_Toc523213685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_Toc523213684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_Toc523213683</vt:lpwstr>
      </vt:variant>
      <vt:variant>
        <vt:i4>1835057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_Toc523213682</vt:lpwstr>
      </vt:variant>
      <vt:variant>
        <vt:i4>1835057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_Toc523213681</vt:lpwstr>
      </vt:variant>
      <vt:variant>
        <vt:i4>1835057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_Toc523213680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_Toc523213679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_Toc523213678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Roland</dc:creator>
  <cp:lastModifiedBy>Roland</cp:lastModifiedBy>
  <cp:revision>19</cp:revision>
  <cp:lastPrinted>2004-09-01T12:58:00Z</cp:lastPrinted>
  <dcterms:created xsi:type="dcterms:W3CDTF">2020-04-01T06:32:00Z</dcterms:created>
  <dcterms:modified xsi:type="dcterms:W3CDTF">2020-04-09T10:24:00Z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